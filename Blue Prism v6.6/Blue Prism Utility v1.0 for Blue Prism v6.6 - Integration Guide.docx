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F348" w14:textId="77777777" w:rsidR="00332FD4" w:rsidRDefault="00332FD4" w:rsidP="00EC7FA2">
      <w:pPr>
        <w:pStyle w:val="Subtitle"/>
      </w:pPr>
    </w:p>
    <w:p w14:paraId="637BE393" w14:textId="77777777" w:rsidR="00332FD4" w:rsidRDefault="00EC7DE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DE25354" wp14:editId="1EA3AC9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7923600"/>
                <wp:effectExtent l="0" t="0" r="0" b="139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92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6110" w14:textId="77777777" w:rsidR="00C355DD" w:rsidRPr="000B01A9" w:rsidRDefault="00C355DD" w:rsidP="00EC7DE3">
                            <w:pPr>
                              <w:spacing w:after="0"/>
                              <w:jc w:val="right"/>
                              <w:rPr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 w:rsidRPr="000B01A9">
                              <w:rPr>
                                <w:noProof/>
                                <w:lang w:eastAsia="en-GB"/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drawing>
                                <wp:inline distT="0" distB="0" distL="0" distR="0" wp14:anchorId="7FDFC299" wp14:editId="46396D2E">
                                  <wp:extent cx="6480175" cy="6825055"/>
                                  <wp:effectExtent l="0" t="0" r="0" b="0"/>
                                  <wp:docPr id="37" name="Picture 37" descr="D:\Profile\Desktop\BluePrism_Report_Pixelation_BottomRigh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:\Profile\Desktop\BluePrism_Report_Pixelation_BottomRigh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175" cy="6825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type w14:anchorId="6DE253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8in;height:623.9pt;z-index:-251619328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" filled="f" stroked="f">
                <v:textbox inset="0,0,0,0">
                  <w:txbxContent>
                    <w:p w14:paraId="603D6110" w14:textId="77777777" w:rsidR="00C355DD" w:rsidRPr="000B01A9" w:rsidRDefault="00C355DD" w:rsidP="00EC7DE3">
                      <w:pPr>
                        <w:spacing w:after="0"/>
                        <w:jc w:val="right"/>
                        <w:rPr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</w:pPr>
                      <w:r w:rsidRPr="000B01A9">
                        <w:rPr>
                          <w:noProof/>
                          <w:lang w:eastAsia="en-GB"/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  <w:drawing>
                          <wp:inline distT="0" distB="0" distL="0" distR="0" wp14:anchorId="7FDFC299" wp14:editId="46396D2E">
                            <wp:extent cx="6480175" cy="6825055"/>
                            <wp:effectExtent l="0" t="0" r="0" b="0"/>
                            <wp:docPr id="37" name="Picture 37" descr="D:\Profile\Desktop\BluePrism_Report_Pixelation_BottomRigh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:\Profile\Desktop\BluePrism_Report_Pixelation_BottomRigh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175" cy="6825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D6771D" w14:textId="77777777" w:rsidR="00B300F8" w:rsidRDefault="001644F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FCB49" wp14:editId="46C6611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138000" cy="14616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000" cy="146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4C14" w14:textId="774A2D11" w:rsidR="00C355DD" w:rsidRDefault="002D0CB6" w:rsidP="001644F1">
                            <w:pPr>
                              <w:jc w:val="center"/>
                              <w:rPr>
                                <w:rStyle w:val="TitleChar"/>
                              </w:rPr>
                            </w:pPr>
                            <w:sdt>
                              <w:sdtPr>
                                <w:rPr>
                                  <w:rStyle w:val="TitleChar"/>
                                </w:rPr>
                                <w:alias w:val="Title"/>
                                <w:tag w:val=""/>
                                <w:id w:val="66868192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Style w:val="TitleChar"/>
                                </w:rPr>
                              </w:sdtEndPr>
                              <w:sdtContent>
                                <w:r w:rsidR="00C355DD">
                                  <w:rPr>
                                    <w:rStyle w:val="TitleChar"/>
                                  </w:rPr>
                                  <w:t xml:space="preserve">Blue Prism </w:t>
                                </w:r>
                                <w:r w:rsidR="004264B3">
                                  <w:rPr>
                                    <w:rStyle w:val="TitleChar"/>
                                  </w:rPr>
                                  <w:t>Utility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Category"/>
                              <w:tag w:val=""/>
                              <w:id w:val="1289158120"/>
                              <w:placeholder>
                                <w:docPart w:val="5FE800DE347840C88CEBD644E782B1F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4105A56F" w14:textId="4B6B87EB" w:rsidR="00C355DD" w:rsidRPr="00EC7FA2" w:rsidRDefault="004264B3" w:rsidP="00EC7FA2">
                                <w:pPr>
                                  <w:pStyle w:val="Subtitle"/>
                                  <w:jc w:val="center"/>
                                  <w:rPr>
                                    <w:rFonts w:ascii="Calibri Light" w:hAnsi="Calibri Light" w:cstheme="minorBidi"/>
                                    <w:caps w:val="0"/>
                                    <w:color w:val="auto"/>
                                    <w:sz w:val="22"/>
                                    <w:lang w:val="en-GB" w:eastAsia="zh-CN"/>
                                  </w:rPr>
                                </w:pPr>
                                <w:r>
                                  <w:t>Integration</w:t>
                                </w:r>
                                <w:r w:rsidR="00C355DD">
                                  <w:t xml:space="preserve"> GUIDE</w:t>
                                </w:r>
                              </w:p>
                            </w:sdtContent>
                          </w:sdt>
                          <w:p w14:paraId="10A86B12" w14:textId="1B3F07F0" w:rsidR="00C355DD" w:rsidRPr="001644F1" w:rsidRDefault="002D0CB6" w:rsidP="001644F1">
                            <w:pPr>
                              <w:jc w:val="center"/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004990"/>
                                  <w:sz w:val="28"/>
                                  <w:szCs w:val="28"/>
                                </w:rPr>
                                <w:alias w:val="Keywords"/>
                                <w:tag w:val=""/>
                                <w:id w:val="-888646768"/>
                                <w:placeholder>
                                  <w:docPart w:val="AEBDA4B809B94997A048D9C41EF4D17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355DD" w:rsidRPr="009E6274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Version: </w:t>
                                </w:r>
                                <w:r w:rsidR="00C355DD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1.0</w:t>
                                </w:r>
                                <w:r w:rsidR="001800F3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 for Blue Prism v6.6</w:t>
                                </w:r>
                              </w:sdtContent>
                            </w:sdt>
                            <w:r w:rsidR="00C355DD"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  <w:br/>
                              <w:t>Document Revision: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90000</wp14:pctWidth>
                </wp14:sizeRelH>
                <wp14:sizeRelV relativeFrom="margin">
                  <wp14:pctHeight>50000</wp14:pctHeight>
                </wp14:sizeRelV>
              </wp:anchor>
            </w:drawing>
          </mc:Choice>
          <mc:Fallback>
            <w:pict>
              <v:shape w14:anchorId="081FCB49" id="_x0000_s1027" type="#_x0000_t202" style="position:absolute;margin-left:0;margin-top:0;width:483.3pt;height:115.1pt;z-index:251699200;visibility:visible;mso-wrap-style:square;mso-width-percent:900;mso-height-percent:500;mso-wrap-distance-left:9pt;mso-wrap-distance-top:3.6pt;mso-wrap-distance-right:9pt;mso-wrap-distance-bottom:3.6pt;mso-position-horizontal:center;mso-position-horizontal-relative:margin;mso-position-vertical:center;mso-position-vertical-relative:page;mso-width-percent:900;mso-height-percent:5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" filled="f" stroked="f">
                <v:textbox>
                  <w:txbxContent>
                    <w:p w14:paraId="77BA4C14" w14:textId="774A2D11" w:rsidR="00C355DD" w:rsidRDefault="002D0CB6" w:rsidP="001644F1">
                      <w:pPr>
                        <w:jc w:val="center"/>
                        <w:rPr>
                          <w:rStyle w:val="TitleChar"/>
                        </w:rPr>
                      </w:pPr>
                      <w:sdt>
                        <w:sdtPr>
                          <w:rPr>
                            <w:rStyle w:val="TitleChar"/>
                          </w:rPr>
                          <w:alias w:val="Title"/>
                          <w:tag w:val=""/>
                          <w:id w:val="66868192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Style w:val="TitleChar"/>
                          </w:rPr>
                        </w:sdtEndPr>
                        <w:sdtContent>
                          <w:r w:rsidR="00C355DD">
                            <w:rPr>
                              <w:rStyle w:val="TitleChar"/>
                            </w:rPr>
                            <w:t xml:space="preserve">Blue Prism </w:t>
                          </w:r>
                          <w:r w:rsidR="004264B3">
                            <w:rPr>
                              <w:rStyle w:val="TitleChar"/>
                            </w:rPr>
                            <w:t>Utility</w:t>
                          </w:r>
                        </w:sdtContent>
                      </w:sdt>
                    </w:p>
                    <w:sdt>
                      <w:sdtPr>
                        <w:alias w:val="Category"/>
                        <w:tag w:val=""/>
                        <w:id w:val="1289158120"/>
                        <w:placeholder>
                          <w:docPart w:val="5FE800DE347840C88CEBD644E782B1F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4105A56F" w14:textId="4B6B87EB" w:rsidR="00C355DD" w:rsidRPr="00EC7FA2" w:rsidRDefault="004264B3" w:rsidP="00EC7FA2">
                          <w:pPr>
                            <w:pStyle w:val="Subtitle"/>
                            <w:jc w:val="center"/>
                            <w:rPr>
                              <w:rFonts w:ascii="Calibri Light" w:hAnsi="Calibri Light" w:cstheme="minorBidi"/>
                              <w:caps w:val="0"/>
                              <w:color w:val="auto"/>
                              <w:sz w:val="22"/>
                              <w:lang w:val="en-GB" w:eastAsia="zh-CN"/>
                            </w:rPr>
                          </w:pPr>
                          <w:r>
                            <w:t>Integration</w:t>
                          </w:r>
                          <w:r w:rsidR="00C355DD">
                            <w:t xml:space="preserve"> GUIDE</w:t>
                          </w:r>
                        </w:p>
                      </w:sdtContent>
                    </w:sdt>
                    <w:p w14:paraId="10A86B12" w14:textId="1B3F07F0" w:rsidR="00C355DD" w:rsidRPr="001644F1" w:rsidRDefault="002D0CB6" w:rsidP="001644F1">
                      <w:pPr>
                        <w:jc w:val="center"/>
                        <w:rPr>
                          <w:b/>
                          <w:color w:val="00499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004990"/>
                            <w:sz w:val="28"/>
                            <w:szCs w:val="28"/>
                          </w:rPr>
                          <w:alias w:val="Keywords"/>
                          <w:tag w:val=""/>
                          <w:id w:val="-888646768"/>
                          <w:placeholder>
                            <w:docPart w:val="AEBDA4B809B94997A048D9C41EF4D17E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r w:rsidR="00C355DD" w:rsidRPr="009E6274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Version: </w:t>
                          </w:r>
                          <w:r w:rsidR="00C355DD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1.0</w:t>
                          </w:r>
                          <w:r w:rsidR="001800F3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 for Blue Prism v6.6</w:t>
                          </w:r>
                        </w:sdtContent>
                      </w:sdt>
                      <w:r w:rsidR="00C355DD">
                        <w:rPr>
                          <w:b/>
                          <w:color w:val="004990"/>
                          <w:sz w:val="28"/>
                          <w:szCs w:val="28"/>
                        </w:rPr>
                        <w:br/>
                        <w:t>Document Revision: 1.0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A45EEA" w14:textId="77777777" w:rsidR="002E084C" w:rsidRDefault="005B3C74" w:rsidP="005B3C74">
      <w:pPr>
        <w:tabs>
          <w:tab w:val="left" w:pos="1590"/>
        </w:tabs>
      </w:pPr>
      <w:r>
        <w:tab/>
      </w:r>
    </w:p>
    <w:p w14:paraId="74DA0681" w14:textId="77777777" w:rsidR="00BB503B" w:rsidRDefault="00BB503B"/>
    <w:p w14:paraId="6B387859" w14:textId="77777777" w:rsidR="00B300F8" w:rsidRDefault="00B300F8"/>
    <w:p w14:paraId="706DE757" w14:textId="77777777" w:rsidR="00B300F8" w:rsidRDefault="00B300F8"/>
    <w:p w14:paraId="4350DBEF" w14:textId="77777777" w:rsidR="00B300F8" w:rsidRDefault="00B300F8"/>
    <w:p w14:paraId="101225E3" w14:textId="77777777" w:rsidR="00B300F8" w:rsidRDefault="00B300F8"/>
    <w:p w14:paraId="23442293" w14:textId="77777777" w:rsidR="00BB503B" w:rsidRPr="002E084C" w:rsidRDefault="00BB503B" w:rsidP="00BB503B">
      <w:pPr>
        <w:pStyle w:val="NoSpacing"/>
        <w:spacing w:before="40" w:after="40"/>
        <w:rPr>
          <w:caps/>
          <w:color w:val="4071B5"/>
          <w:sz w:val="36"/>
          <w:szCs w:val="36"/>
        </w:rPr>
      </w:pPr>
    </w:p>
    <w:p w14:paraId="07EF2238" w14:textId="77777777" w:rsidR="00B300F8" w:rsidRDefault="00B300F8">
      <w:pPr>
        <w:rPr>
          <w:rFonts w:ascii="Calibri" w:hAnsi="Calibri"/>
          <w:color w:val="4071B5"/>
        </w:rPr>
      </w:pPr>
    </w:p>
    <w:p w14:paraId="7C007663" w14:textId="77777777" w:rsidR="008C2981" w:rsidRDefault="008C2981">
      <w:pPr>
        <w:rPr>
          <w:rFonts w:ascii="Calibri" w:hAnsi="Calibri"/>
          <w:noProof/>
          <w:color w:val="4071B5"/>
          <w:lang w:eastAsia="en-GB"/>
        </w:rPr>
      </w:pPr>
    </w:p>
    <w:p w14:paraId="38CAAF13" w14:textId="77777777" w:rsidR="00BB503B" w:rsidRDefault="006868CC" w:rsidP="009E6274">
      <w:pPr>
        <w:jc w:val="center"/>
        <w:rPr>
          <w:color w:val="4071B5"/>
          <w:sz w:val="56"/>
          <w:szCs w:val="56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4388C58B" wp14:editId="710F32D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569210" cy="160934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609344"/>
                        </a:xfrm>
                        <a:prstGeom prst="rect">
                          <a:avLst/>
                        </a:prstGeom>
                        <a:solidFill>
                          <a:srgbClr val="DDE4E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AFE9" w14:textId="77777777" w:rsidR="00C355DD" w:rsidRDefault="00C355DD" w:rsidP="006868CC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1E5275" wp14:editId="3A4E16B0">
                                  <wp:extent cx="5886000" cy="6199200"/>
                                  <wp:effectExtent l="0" t="0" r="635" b="0"/>
                                  <wp:docPr id="21" name="Picture 21" descr="D:\Profile\Desktop\BluePrism_Report_Pixelation_TopLeft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:\Profile\Desktop\BluePrism_Report_Pixelation_TopLef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000" cy="619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 w14:anchorId="4388C58B" id="_x0000_s1028" type="#_x0000_t202" style="position:absolute;left:0;text-align:left;margin-left:0;margin-top:0;width:202.3pt;height:126.7pt;z-index:-251621376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" fillcolor="#dde4ea" stroked="f">
                <v:textbox inset="0,0,0,0">
                  <w:txbxContent>
                    <w:p w14:paraId="774CAFE9" w14:textId="77777777" w:rsidR="00C355DD" w:rsidRDefault="00C355DD" w:rsidP="006868CC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1E5275" wp14:editId="3A4E16B0">
                            <wp:extent cx="5886000" cy="6199200"/>
                            <wp:effectExtent l="0" t="0" r="635" b="0"/>
                            <wp:docPr id="21" name="Picture 21" descr="D:\Profile\Desktop\BluePrism_Report_Pixelation_TopLeft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:\Profile\Desktop\BluePrism_Report_Pixelation_TopLef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000" cy="619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TitleChar"/>
        </w:rPr>
        <w:t xml:space="preserve"> </w:t>
      </w:r>
    </w:p>
    <w:p w14:paraId="52AB3029" w14:textId="77777777" w:rsidR="002E084C" w:rsidRPr="009E6274" w:rsidRDefault="002E084C" w:rsidP="009E6274">
      <w:pPr>
        <w:pStyle w:val="Subtitle"/>
        <w:jc w:val="center"/>
        <w:rPr>
          <w:caps w:val="0"/>
        </w:rPr>
      </w:pPr>
    </w:p>
    <w:p w14:paraId="0C6380F2" w14:textId="77777777" w:rsidR="00B300F8" w:rsidRPr="009E6274" w:rsidRDefault="00B300F8" w:rsidP="00F5709C">
      <w:pPr>
        <w:jc w:val="center"/>
        <w:rPr>
          <w:color w:val="004990"/>
        </w:rPr>
      </w:pPr>
    </w:p>
    <w:p w14:paraId="6056748A" w14:textId="77777777" w:rsidR="00533877" w:rsidRDefault="00533877">
      <w:pPr>
        <w:rPr>
          <w:rFonts w:asciiTheme="majorHAnsi" w:eastAsiaTheme="majorEastAsia" w:hAnsiTheme="majorHAnsi" w:cstheme="majorBidi"/>
          <w:b/>
          <w:color w:val="2D3087"/>
          <w:sz w:val="32"/>
          <w:szCs w:val="32"/>
          <w:lang w:val="en-US" w:eastAsia="en-US"/>
        </w:rPr>
      </w:pPr>
      <w:r>
        <w:br w:type="page"/>
      </w:r>
    </w:p>
    <w:p w14:paraId="6FC1CDE9" w14:textId="77777777" w:rsidR="00A71291" w:rsidRDefault="00A37A11" w:rsidP="00E13BB2">
      <w:pPr>
        <w:pStyle w:val="TOCHeading"/>
      </w:pPr>
      <w:r>
        <w:lastRenderedPageBreak/>
        <w:t>Contents</w:t>
      </w:r>
    </w:p>
    <w:p w14:paraId="3C748EA2" w14:textId="31213809" w:rsidR="00DE7775" w:rsidRDefault="00A37A11">
      <w:pPr>
        <w:pStyle w:val="TOC1"/>
        <w:rPr>
          <w:rFonts w:asciiTheme="minorHAnsi" w:hAnsiTheme="minorHAnsi"/>
          <w:color w:val="auto"/>
          <w:lang w:val="en-US" w:eastAsia="en-US"/>
        </w:rPr>
      </w:pPr>
      <w:r w:rsidRPr="00E70DD7">
        <w:rPr>
          <w:rFonts w:cs="Arial"/>
          <w:noProof w:val="0"/>
          <w:color w:val="4F81BD"/>
          <w:sz w:val="24"/>
        </w:rPr>
        <w:fldChar w:fldCharType="begin"/>
      </w:r>
      <w:r w:rsidR="0056615E">
        <w:rPr>
          <w:rFonts w:cs="Arial"/>
        </w:rPr>
        <w:instrText xml:space="preserve"> TOC \o "1-2</w:instrText>
      </w:r>
      <w:r w:rsidRPr="00E70DD7">
        <w:rPr>
          <w:rFonts w:cs="Arial"/>
        </w:rPr>
        <w:instrText xml:space="preserve">" \h \z \u </w:instrText>
      </w:r>
      <w:r w:rsidRPr="00E70DD7">
        <w:rPr>
          <w:rFonts w:cs="Arial"/>
          <w:noProof w:val="0"/>
          <w:color w:val="4F81BD"/>
          <w:sz w:val="24"/>
        </w:rPr>
        <w:fldChar w:fldCharType="separate"/>
      </w:r>
      <w:hyperlink w:anchor="_Toc39498226" w:history="1">
        <w:r w:rsidR="00DE7775" w:rsidRPr="00E26980">
          <w:rPr>
            <w:rStyle w:val="Hyperlink"/>
          </w:rPr>
          <w:t>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Introduction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3</w:t>
        </w:r>
        <w:r w:rsidR="00DE7775">
          <w:rPr>
            <w:webHidden/>
          </w:rPr>
          <w:fldChar w:fldCharType="end"/>
        </w:r>
      </w:hyperlink>
    </w:p>
    <w:p w14:paraId="5E90A801" w14:textId="41C4175B" w:rsidR="00DE7775" w:rsidRDefault="002D0CB6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27" w:history="1">
        <w:r w:rsidR="00DE7775" w:rsidRPr="00E26980">
          <w:rPr>
            <w:rStyle w:val="Hyperlink"/>
          </w:rPr>
          <w:t>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Solution Overview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</w:t>
        </w:r>
        <w:r w:rsidR="00DE7775">
          <w:rPr>
            <w:webHidden/>
          </w:rPr>
          <w:fldChar w:fldCharType="end"/>
        </w:r>
      </w:hyperlink>
    </w:p>
    <w:p w14:paraId="6E8A0F51" w14:textId="60E38E6E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8" w:history="1">
        <w:r w:rsidR="00DE7775" w:rsidRPr="00E26980">
          <w:rPr>
            <w:rStyle w:val="Hyperlink"/>
          </w:rPr>
          <w:t>2.1.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Included Visual Business Objects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_Toc39498228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</w:t>
        </w:r>
        <w:r w:rsidR="00DE7775">
          <w:rPr>
            <w:webHidden/>
          </w:rPr>
          <w:fldChar w:fldCharType="end"/>
        </w:r>
      </w:hyperlink>
    </w:p>
    <w:p w14:paraId="417A9847" w14:textId="6299E01B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9" w:history="1">
        <w:r w:rsidR="00DE7775" w:rsidRPr="00E26980">
          <w:rPr>
            <w:rStyle w:val="Hyperlink"/>
          </w:rPr>
          <w:t>2.2.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Included Processes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_Toc39498229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</w:t>
        </w:r>
        <w:r w:rsidR="00DE7775">
          <w:rPr>
            <w:webHidden/>
          </w:rPr>
          <w:fldChar w:fldCharType="end"/>
        </w:r>
      </w:hyperlink>
    </w:p>
    <w:p w14:paraId="1730AD65" w14:textId="1A6E9DB6" w:rsidR="00DE7775" w:rsidRDefault="002D0CB6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0" w:history="1">
        <w:r w:rsidR="00DE7775" w:rsidRPr="00E26980">
          <w:rPr>
            <w:rStyle w:val="Hyperlink"/>
          </w:rPr>
          <w:t>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Pre-Requisites and Environment Configuration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_Toc39498230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4178A7C0" w14:textId="5F15F759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1" w:history="1">
        <w:r w:rsidR="00DE7775" w:rsidRPr="00E26980">
          <w:rPr>
            <w:rStyle w:val="Hyperlink"/>
          </w:rPr>
          <w:t>3.1.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Additional VBOs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_Toc39498231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4CC84319" w14:textId="7D501DCF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2" w:history="1">
        <w:r w:rsidR="00DE7775" w:rsidRPr="00E26980">
          <w:rPr>
            <w:rStyle w:val="Hyperlink"/>
          </w:rPr>
          <w:t>3.2.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_Toc39498232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39C2E176" w14:textId="550BD858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3" w:history="1">
        <w:r w:rsidR="00DE7775" w:rsidRPr="00E26980">
          <w:rPr>
            <w:rStyle w:val="Hyperlink"/>
          </w:rPr>
          <w:t>3.3. Version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_Toc39498233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8</w:t>
        </w:r>
        <w:r w:rsidR="00DE7775">
          <w:rPr>
            <w:webHidden/>
          </w:rPr>
          <w:fldChar w:fldCharType="end"/>
        </w:r>
      </w:hyperlink>
    </w:p>
    <w:p w14:paraId="04503B5F" w14:textId="5B2E30C0" w:rsidR="00DE7775" w:rsidRDefault="002D0CB6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4" w:history="1">
        <w:r w:rsidR="00DE7775" w:rsidRPr="00E26980">
          <w:rPr>
            <w:rStyle w:val="Hyperlink"/>
          </w:rPr>
          <w:t>4.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Using the VBOs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_Toc39498234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9</w:t>
        </w:r>
        <w:r w:rsidR="00DE7775">
          <w:rPr>
            <w:webHidden/>
          </w:rPr>
          <w:fldChar w:fldCharType="end"/>
        </w:r>
      </w:hyperlink>
    </w:p>
    <w:p w14:paraId="15025447" w14:textId="616AE7A0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5" w:history="1">
        <w:r w:rsidR="00DE7775" w:rsidRPr="00E26980">
          <w:rPr>
            <w:rStyle w:val="Hyperlink"/>
          </w:rPr>
          <w:t>4.1.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Basic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_Toc39498235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9</w:t>
        </w:r>
        <w:r w:rsidR="00DE7775">
          <w:rPr>
            <w:webHidden/>
          </w:rPr>
          <w:fldChar w:fldCharType="end"/>
        </w:r>
      </w:hyperlink>
    </w:p>
    <w:p w14:paraId="1567D414" w14:textId="28C5E244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6" w:history="1">
        <w:r w:rsidR="00DE7775" w:rsidRPr="00E26980">
          <w:rPr>
            <w:rStyle w:val="Hyperlink"/>
          </w:rPr>
          <w:t>4.2.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System Screen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14</w:t>
        </w:r>
        <w:r w:rsidR="00DE7775">
          <w:rPr>
            <w:webHidden/>
          </w:rPr>
          <w:fldChar w:fldCharType="end"/>
        </w:r>
      </w:hyperlink>
    </w:p>
    <w:p w14:paraId="4B3FC427" w14:textId="05306DEB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7" w:history="1">
        <w:r w:rsidR="00DE7775" w:rsidRPr="00E26980">
          <w:rPr>
            <w:rStyle w:val="Hyperlink"/>
          </w:rPr>
          <w:t>4.3.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Credentials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15</w:t>
        </w:r>
        <w:r w:rsidR="00DE7775">
          <w:rPr>
            <w:webHidden/>
          </w:rPr>
          <w:fldChar w:fldCharType="end"/>
        </w:r>
      </w:hyperlink>
    </w:p>
    <w:p w14:paraId="6854F18B" w14:textId="3AB2F099" w:rsidR="00DE7775" w:rsidRDefault="002D0CB6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8" w:history="1">
        <w:r w:rsidR="00DE7775" w:rsidRPr="00E26980">
          <w:rPr>
            <w:rStyle w:val="Hyperlink"/>
          </w:rPr>
          <w:t>5.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Using the Processes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_Toc39498238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45</w:t>
        </w:r>
        <w:r w:rsidR="00DE7775">
          <w:rPr>
            <w:webHidden/>
          </w:rPr>
          <w:fldChar w:fldCharType="end"/>
        </w:r>
      </w:hyperlink>
    </w:p>
    <w:p w14:paraId="1DC3587C" w14:textId="79599079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9" w:history="1">
        <w:r w:rsidR="00DE7775" w:rsidRPr="00E26980">
          <w:rPr>
            <w:rStyle w:val="Hyperlink"/>
          </w:rPr>
          <w:t>5.1.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Test Connection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_Toc39498239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45</w:t>
        </w:r>
        <w:r w:rsidR="00DE7775">
          <w:rPr>
            <w:webHidden/>
          </w:rPr>
          <w:fldChar w:fldCharType="end"/>
        </w:r>
      </w:hyperlink>
    </w:p>
    <w:p w14:paraId="6A26519B" w14:textId="45B63D35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0" w:history="1">
        <w:r w:rsidR="00DE7775" w:rsidRPr="00E26980">
          <w:rPr>
            <w:rStyle w:val="Hyperlink"/>
          </w:rPr>
          <w:t>5.2.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All Credentials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_Toc39498240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46</w:t>
        </w:r>
        <w:r w:rsidR="00DE7775">
          <w:rPr>
            <w:webHidden/>
          </w:rPr>
          <w:fldChar w:fldCharType="end"/>
        </w:r>
      </w:hyperlink>
    </w:p>
    <w:p w14:paraId="5B1588DD" w14:textId="5096E143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1" w:history="1">
        <w:r w:rsidR="00DE7775" w:rsidRPr="00E26980">
          <w:rPr>
            <w:rStyle w:val="Hyperlink"/>
          </w:rPr>
          <w:t>5.3.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_Toc39498241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47</w:t>
        </w:r>
        <w:r w:rsidR="00DE7775">
          <w:rPr>
            <w:webHidden/>
          </w:rPr>
          <w:fldChar w:fldCharType="end"/>
        </w:r>
      </w:hyperlink>
    </w:p>
    <w:p w14:paraId="64307327" w14:textId="17AB949E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2" w:history="1">
        <w:r w:rsidR="00DE7775" w:rsidRPr="00E26980">
          <w:rPr>
            <w:rStyle w:val="Hyperlink"/>
          </w:rPr>
          <w:t>5.4.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All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_Toc39498242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48</w:t>
        </w:r>
        <w:r w:rsidR="00DE7775">
          <w:rPr>
            <w:webHidden/>
          </w:rPr>
          <w:fldChar w:fldCharType="end"/>
        </w:r>
      </w:hyperlink>
    </w:p>
    <w:p w14:paraId="31BE9C73" w14:textId="37D0547B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3" w:history="1">
        <w:r w:rsidR="00DE7775" w:rsidRPr="00E26980">
          <w:rPr>
            <w:rStyle w:val="Hyperlink"/>
          </w:rPr>
          <w:t>5.5.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Add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_Toc39498243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49</w:t>
        </w:r>
        <w:r w:rsidR="00DE7775">
          <w:rPr>
            <w:webHidden/>
          </w:rPr>
          <w:fldChar w:fldCharType="end"/>
        </w:r>
      </w:hyperlink>
    </w:p>
    <w:p w14:paraId="7884B639" w14:textId="268005BA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4" w:history="1">
        <w:r w:rsidR="00DE7775" w:rsidRPr="00E26980">
          <w:rPr>
            <w:rStyle w:val="Hyperlink"/>
          </w:rPr>
          <w:t>5.6.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Remove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_Toc39498244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50</w:t>
        </w:r>
        <w:r w:rsidR="00DE7775">
          <w:rPr>
            <w:webHidden/>
          </w:rPr>
          <w:fldChar w:fldCharType="end"/>
        </w:r>
      </w:hyperlink>
    </w:p>
    <w:p w14:paraId="164FAFBB" w14:textId="7C2AED6F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5" w:history="1">
        <w:r w:rsidR="00DE7775" w:rsidRPr="00E26980">
          <w:rPr>
            <w:rStyle w:val="Hyperlink"/>
          </w:rPr>
          <w:t>5.7.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Enable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_Toc39498245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51</w:t>
        </w:r>
        <w:r w:rsidR="00DE7775">
          <w:rPr>
            <w:webHidden/>
          </w:rPr>
          <w:fldChar w:fldCharType="end"/>
        </w:r>
      </w:hyperlink>
    </w:p>
    <w:p w14:paraId="0A1558B4" w14:textId="48255528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6" w:history="1">
        <w:r w:rsidR="00DE7775" w:rsidRPr="00E26980">
          <w:rPr>
            <w:rStyle w:val="Hyperlink"/>
          </w:rPr>
          <w:t>5.8.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Disable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52</w:t>
        </w:r>
        <w:r w:rsidR="00DE7775">
          <w:rPr>
            <w:webHidden/>
          </w:rPr>
          <w:fldChar w:fldCharType="end"/>
        </w:r>
      </w:hyperlink>
    </w:p>
    <w:p w14:paraId="6FF8949B" w14:textId="3336EDB8" w:rsidR="00DE7775" w:rsidRDefault="002D0CB6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7" w:history="1">
        <w:r w:rsidR="00DE7775" w:rsidRPr="00E26980">
          <w:rPr>
            <w:rStyle w:val="Hyperlink"/>
          </w:rPr>
          <w:t>5.9.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Delete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53</w:t>
        </w:r>
        <w:r w:rsidR="00DE7775">
          <w:rPr>
            <w:webHidden/>
          </w:rPr>
          <w:fldChar w:fldCharType="end"/>
        </w:r>
      </w:hyperlink>
    </w:p>
    <w:p w14:paraId="6C8CCD76" w14:textId="7D298231" w:rsidR="00C760F0" w:rsidRPr="00C760F0" w:rsidRDefault="00A37A11" w:rsidP="00A37A11">
      <w:pPr>
        <w:rPr>
          <w:rFonts w:cs="Arial"/>
          <w:b/>
          <w:bCs/>
          <w:noProof/>
        </w:rPr>
      </w:pPr>
      <w:r w:rsidRPr="00E70DD7">
        <w:rPr>
          <w:rFonts w:cs="Arial"/>
          <w:b/>
          <w:bCs/>
          <w:noProof/>
        </w:rPr>
        <w:fldChar w:fldCharType="end"/>
      </w:r>
      <w:bookmarkStart w:id="0" w:name="_GoBack"/>
      <w:bookmarkEnd w:id="0"/>
    </w:p>
    <w:p w14:paraId="70B30E5E" w14:textId="77777777" w:rsidR="00A37A11" w:rsidRDefault="00A37A11" w:rsidP="00A37A11"/>
    <w:p w14:paraId="203B1892" w14:textId="450B246E" w:rsidR="00A37A11" w:rsidRDefault="00A37A11" w:rsidP="00A37A11"/>
    <w:p w14:paraId="162A6C96" w14:textId="77777777" w:rsidR="00A37A11" w:rsidRDefault="00A37A11" w:rsidP="00A37A11"/>
    <w:p w14:paraId="74947E45" w14:textId="77777777" w:rsidR="00A37A11" w:rsidRDefault="00A37A11" w:rsidP="00A37A11"/>
    <w:p w14:paraId="7FBD1DB7" w14:textId="77777777" w:rsidR="00A37A11" w:rsidRDefault="00A37A11" w:rsidP="00A37A11"/>
    <w:p w14:paraId="1529F10A" w14:textId="77777777" w:rsidR="004715C6" w:rsidRDefault="004715C6" w:rsidP="00A37A11"/>
    <w:p w14:paraId="0510D458" w14:textId="77777777" w:rsidR="00DA0849" w:rsidRDefault="0056615E" w:rsidP="00DA0849">
      <w:pPr>
        <w:rPr>
          <w:rStyle w:val="Heading1Char"/>
        </w:rPr>
      </w:pPr>
      <w:r>
        <w:rPr>
          <w:rStyle w:val="Heading1Char"/>
        </w:rPr>
        <w:br w:type="page"/>
      </w:r>
    </w:p>
    <w:p w14:paraId="71AEE0EC" w14:textId="77777777" w:rsidR="00DA0849" w:rsidRDefault="00DA0849" w:rsidP="00DA0849">
      <w:pPr>
        <w:pStyle w:val="Heading1"/>
        <w:rPr>
          <w:rStyle w:val="Heading1Char"/>
        </w:rPr>
      </w:pPr>
      <w:bookmarkStart w:id="1" w:name="_Toc39498226"/>
      <w:r>
        <w:rPr>
          <w:rStyle w:val="Heading1Char"/>
        </w:rPr>
        <w:lastRenderedPageBreak/>
        <w:t>Introduction</w:t>
      </w:r>
      <w:bookmarkEnd w:id="1"/>
    </w:p>
    <w:p w14:paraId="2B077E63" w14:textId="38393EC6" w:rsidR="001F5030" w:rsidRDefault="0033021A" w:rsidP="00372C6A">
      <w:r>
        <w:t>This set of Visual Business Objects (VBOs) and Processes provide</w:t>
      </w:r>
      <w:r w:rsidR="001D1CAC">
        <w:t>s</w:t>
      </w:r>
      <w:r>
        <w:t xml:space="preserve"> methods for interacting with the</w:t>
      </w:r>
      <w:r w:rsidR="004264B3">
        <w:t xml:space="preserve"> Blue Prism interactive client. </w:t>
      </w:r>
      <w:r w:rsidR="001F5030">
        <w:t>This guide will address how to use the VBOs and Processes</w:t>
      </w:r>
      <w:r w:rsidR="004264B3">
        <w:t>.</w:t>
      </w:r>
    </w:p>
    <w:p w14:paraId="73DA4902" w14:textId="182FCA4A" w:rsidR="00372C6A" w:rsidRDefault="00372C6A" w:rsidP="00372C6A"/>
    <w:p w14:paraId="2B9D9683" w14:textId="77777777" w:rsidR="0066435D" w:rsidRDefault="0066435D">
      <w:pPr>
        <w:spacing w:after="160" w:line="259" w:lineRule="auto"/>
        <w:rPr>
          <w:rStyle w:val="Heading1Char"/>
        </w:rPr>
      </w:pPr>
      <w:r>
        <w:rPr>
          <w:rStyle w:val="Heading1Char"/>
        </w:rPr>
        <w:br w:type="page"/>
      </w:r>
    </w:p>
    <w:p w14:paraId="541B598E" w14:textId="56BCFF5E" w:rsidR="00DA0849" w:rsidRDefault="00DA0849" w:rsidP="00DA0849">
      <w:pPr>
        <w:pStyle w:val="Heading1"/>
        <w:rPr>
          <w:rStyle w:val="Heading1Char"/>
        </w:rPr>
      </w:pPr>
      <w:bookmarkStart w:id="2" w:name="_Toc39498227"/>
      <w:r>
        <w:rPr>
          <w:rStyle w:val="Heading1Char"/>
        </w:rPr>
        <w:lastRenderedPageBreak/>
        <w:t>Solution Overview</w:t>
      </w:r>
      <w:bookmarkEnd w:id="2"/>
    </w:p>
    <w:p w14:paraId="384784E3" w14:textId="01726451" w:rsidR="00F62DEA" w:rsidRDefault="0033021A" w:rsidP="00F62DEA">
      <w:r>
        <w:t xml:space="preserve">This </w:t>
      </w:r>
      <w:r w:rsidR="00DE7775">
        <w:t>asset</w:t>
      </w:r>
      <w:r>
        <w:t xml:space="preserve"> is comprised of </w:t>
      </w:r>
      <w:r w:rsidR="00DE7775">
        <w:t xml:space="preserve">the </w:t>
      </w:r>
      <w:r>
        <w:t xml:space="preserve">VBOs and Processes outlined below. The VBOs make up the core functionality of the </w:t>
      </w:r>
      <w:r w:rsidR="00DE7775">
        <w:t>asset</w:t>
      </w:r>
      <w:r>
        <w:t xml:space="preserve"> as they interact with the Blue Prism</w:t>
      </w:r>
      <w:r w:rsidR="00F74C0F">
        <w:t xml:space="preserve"> </w:t>
      </w:r>
      <w:r w:rsidR="00BE1283">
        <w:t>i</w:t>
      </w:r>
      <w:r w:rsidR="00F74C0F">
        <w:t xml:space="preserve">nteractive </w:t>
      </w:r>
      <w:r w:rsidR="00BE1283">
        <w:t>c</w:t>
      </w:r>
      <w:r w:rsidR="00F74C0F">
        <w:t>lient</w:t>
      </w:r>
      <w:r>
        <w:t xml:space="preserve"> itself. The Processes employ the VBOs to execute end-to-end processes (such as </w:t>
      </w:r>
      <w:r w:rsidR="004956CD">
        <w:t xml:space="preserve">gathering all </w:t>
      </w:r>
      <w:r w:rsidR="00E559C8">
        <w:t xml:space="preserve">existing credentials </w:t>
      </w:r>
      <w:r>
        <w:t xml:space="preserve">which relies on many actions from the set of VBOs). </w:t>
      </w:r>
    </w:p>
    <w:p w14:paraId="5314763D" w14:textId="59365782" w:rsidR="0033021A" w:rsidRDefault="0033021A" w:rsidP="00F62DEA">
      <w:r>
        <w:t xml:space="preserve">This </w:t>
      </w:r>
      <w:r w:rsidR="00DE7775">
        <w:t>asset</w:t>
      </w:r>
      <w:r>
        <w:t xml:space="preserve"> has been built and tested for Blue Prism v</w:t>
      </w:r>
      <w:r w:rsidR="001800F3">
        <w:t>6.6</w:t>
      </w:r>
      <w:r>
        <w:t xml:space="preserve"> (64-bit).</w:t>
      </w:r>
    </w:p>
    <w:p w14:paraId="52223375" w14:textId="3A16FC7F" w:rsidR="0033021A" w:rsidRDefault="0033021A" w:rsidP="00F62DEA"/>
    <w:p w14:paraId="4AE88E9C" w14:textId="1520C644" w:rsidR="005E0B6C" w:rsidRDefault="006E4581" w:rsidP="005E0B6C">
      <w:pPr>
        <w:pStyle w:val="Heading2"/>
      </w:pPr>
      <w:bookmarkStart w:id="3" w:name="_Toc39498228"/>
      <w:r>
        <w:t xml:space="preserve">Included </w:t>
      </w:r>
      <w:r w:rsidR="005E0B6C">
        <w:t>Visual Business Objects</w:t>
      </w:r>
      <w:bookmarkEnd w:id="3"/>
    </w:p>
    <w:tbl>
      <w:tblPr>
        <w:tblStyle w:val="BluePrismLightBorder-Accent1"/>
        <w:tblW w:w="10270" w:type="dxa"/>
        <w:tblInd w:w="-10" w:type="dxa"/>
        <w:tblLook w:val="06A0" w:firstRow="1" w:lastRow="0" w:firstColumn="1" w:lastColumn="0" w:noHBand="1" w:noVBand="1"/>
      </w:tblPr>
      <w:tblGrid>
        <w:gridCol w:w="4240"/>
        <w:gridCol w:w="6030"/>
      </w:tblGrid>
      <w:tr w:rsidR="005E0B6C" w14:paraId="57F693FA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5E60AD40" w14:textId="77777777" w:rsidR="005E0B6C" w:rsidRDefault="005E0B6C" w:rsidP="00F70FEF">
            <w:r>
              <w:t>VBO Name</w:t>
            </w:r>
          </w:p>
        </w:tc>
        <w:tc>
          <w:tcPr>
            <w:tcW w:w="6030" w:type="dxa"/>
          </w:tcPr>
          <w:p w14:paraId="3DE36716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1538A048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997C79F" w14:textId="56E9BB7B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Basic Actions</w:t>
            </w:r>
          </w:p>
        </w:tc>
        <w:tc>
          <w:tcPr>
            <w:tcW w:w="6030" w:type="dxa"/>
          </w:tcPr>
          <w:p w14:paraId="3ED1E485" w14:textId="0C299F07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Launches, signs in, </w:t>
            </w:r>
            <w:r w:rsidR="007B08FE">
              <w:t xml:space="preserve">navigates, </w:t>
            </w:r>
            <w:r w:rsidR="005A0BF9">
              <w:t xml:space="preserve">signs out, </w:t>
            </w:r>
            <w:r>
              <w:t xml:space="preserve">and terminates the Blue Prism </w:t>
            </w:r>
            <w:r w:rsidR="006E4581">
              <w:t>interactive client</w:t>
            </w:r>
          </w:p>
        </w:tc>
      </w:tr>
      <w:tr w:rsidR="005E0B6C" w14:paraId="44A4C389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38699517" w14:textId="6FF9B0B9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</w:t>
            </w:r>
            <w:r w:rsidR="007B08FE">
              <w:t>System</w:t>
            </w:r>
            <w:r>
              <w:t xml:space="preserve"> Actions</w:t>
            </w:r>
          </w:p>
        </w:tc>
        <w:tc>
          <w:tcPr>
            <w:tcW w:w="6030" w:type="dxa"/>
          </w:tcPr>
          <w:p w14:paraId="45897044" w14:textId="2142DD77" w:rsidR="005E0B6C" w:rsidRDefault="006A7E2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Navigates the tree of menu options available on the System screen</w:t>
            </w:r>
          </w:p>
        </w:tc>
      </w:tr>
      <w:tr w:rsidR="005E0B6C" w14:paraId="08FDFC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C265B68" w14:textId="1408CD89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Credentials Actions</w:t>
            </w:r>
          </w:p>
        </w:tc>
        <w:tc>
          <w:tcPr>
            <w:tcW w:w="6030" w:type="dxa"/>
          </w:tcPr>
          <w:p w14:paraId="568D6239" w14:textId="1260948D" w:rsidR="005E0B6C" w:rsidRPr="00A26FE6" w:rsidRDefault="006E458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Navigates and i</w:t>
            </w:r>
            <w:r w:rsidR="005E0B6C">
              <w:rPr>
                <w:bCs/>
              </w:rPr>
              <w:t>nteracts with the</w:t>
            </w:r>
            <w:r>
              <w:rPr>
                <w:bCs/>
              </w:rPr>
              <w:t xml:space="preserve"> credentials in the Blue Prism Credential Manager</w:t>
            </w:r>
          </w:p>
        </w:tc>
      </w:tr>
    </w:tbl>
    <w:p w14:paraId="4846C782" w14:textId="26D9DD03" w:rsidR="005E0B6C" w:rsidRDefault="005E0B6C" w:rsidP="005E0B6C"/>
    <w:p w14:paraId="0F0087FF" w14:textId="424B5AC8" w:rsidR="005E0B6C" w:rsidRDefault="005E0B6C" w:rsidP="005E0B6C"/>
    <w:p w14:paraId="5FE68192" w14:textId="2905B2DB" w:rsidR="005E0B6C" w:rsidRDefault="005E0B6C" w:rsidP="005E0B6C"/>
    <w:p w14:paraId="5AAB35DA" w14:textId="753DD22B" w:rsidR="005E0B6C" w:rsidRDefault="005E0B6C" w:rsidP="005E0B6C"/>
    <w:p w14:paraId="5FB4C3FD" w14:textId="1E2F9627" w:rsidR="005E0B6C" w:rsidRDefault="005E0B6C" w:rsidP="005E0B6C"/>
    <w:p w14:paraId="22A02119" w14:textId="77777777" w:rsidR="006E4581" w:rsidRDefault="006E4581" w:rsidP="005E0B6C"/>
    <w:p w14:paraId="1ECEE2A0" w14:textId="55A93113" w:rsidR="005E0B6C" w:rsidRDefault="005E0B6C" w:rsidP="005E0B6C"/>
    <w:p w14:paraId="56CC7A4F" w14:textId="7D7D071B" w:rsidR="00DE7775" w:rsidRDefault="00DE7775" w:rsidP="005E0B6C"/>
    <w:p w14:paraId="408691EB" w14:textId="6842A2C2" w:rsidR="00DE7775" w:rsidRDefault="00DE7775" w:rsidP="005E0B6C"/>
    <w:p w14:paraId="5F6AE842" w14:textId="235D0884" w:rsidR="00DE7775" w:rsidRDefault="00DE7775" w:rsidP="005E0B6C"/>
    <w:p w14:paraId="431C6FF1" w14:textId="34FF4F09" w:rsidR="00DE7775" w:rsidRDefault="00DE7775" w:rsidP="005E0B6C"/>
    <w:p w14:paraId="4187E7FB" w14:textId="15DB6E9D" w:rsidR="00DE7775" w:rsidRDefault="00DE7775" w:rsidP="005E0B6C"/>
    <w:p w14:paraId="1E2F3C21" w14:textId="77777777" w:rsidR="00DE7775" w:rsidRDefault="00DE7775" w:rsidP="005E0B6C"/>
    <w:p w14:paraId="78CF3E2D" w14:textId="41914826" w:rsidR="005E0B6C" w:rsidRDefault="005E0B6C" w:rsidP="005E0B6C"/>
    <w:p w14:paraId="7D89B7B0" w14:textId="2758CBA2" w:rsidR="005E0B6C" w:rsidRDefault="005E0B6C" w:rsidP="005E0B6C"/>
    <w:p w14:paraId="1488C086" w14:textId="5D4E90C5" w:rsidR="005E0B6C" w:rsidRDefault="005E0B6C" w:rsidP="005E0B6C"/>
    <w:p w14:paraId="2A14C955" w14:textId="7A7C8DB4" w:rsidR="005E0B6C" w:rsidRDefault="005E0B6C" w:rsidP="005E0B6C"/>
    <w:p w14:paraId="17552BB4" w14:textId="397A4EDD" w:rsidR="005E0B6C" w:rsidRDefault="005E0B6C" w:rsidP="005E0B6C"/>
    <w:p w14:paraId="24305026" w14:textId="6C7F8FCD" w:rsidR="005E0B6C" w:rsidRDefault="005E0B6C" w:rsidP="005E0B6C"/>
    <w:p w14:paraId="74BCAF0B" w14:textId="059437B4" w:rsidR="005E0B6C" w:rsidRDefault="005E0B6C" w:rsidP="005E0B6C"/>
    <w:p w14:paraId="226DF531" w14:textId="1696C526" w:rsidR="005E0B6C" w:rsidRDefault="006E4581">
      <w:pPr>
        <w:pStyle w:val="Heading2"/>
      </w:pPr>
      <w:bookmarkStart w:id="4" w:name="_Toc39498229"/>
      <w:r>
        <w:lastRenderedPageBreak/>
        <w:t xml:space="preserve">Included </w:t>
      </w:r>
      <w:r w:rsidR="005E0B6C">
        <w:t>Processes</w:t>
      </w:r>
      <w:bookmarkEnd w:id="4"/>
    </w:p>
    <w:tbl>
      <w:tblPr>
        <w:tblStyle w:val="BluePrismLightBorder-Accent1"/>
        <w:tblW w:w="10270" w:type="dxa"/>
        <w:tblLook w:val="06A0" w:firstRow="1" w:lastRow="0" w:firstColumn="1" w:lastColumn="0" w:noHBand="1" w:noVBand="1"/>
      </w:tblPr>
      <w:tblGrid>
        <w:gridCol w:w="4510"/>
        <w:gridCol w:w="5760"/>
      </w:tblGrid>
      <w:tr w:rsidR="005E0B6C" w14:paraId="353222A9" w14:textId="77777777" w:rsidTr="006E4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B10F1A4" w14:textId="77777777" w:rsidR="005E0B6C" w:rsidRDefault="005E0B6C" w:rsidP="00F70FEF">
            <w:r>
              <w:t>VBO Name</w:t>
            </w:r>
          </w:p>
        </w:tc>
        <w:tc>
          <w:tcPr>
            <w:tcW w:w="5760" w:type="dxa"/>
          </w:tcPr>
          <w:p w14:paraId="1412ED9B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4403F0F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686E95" w14:textId="13E472C6" w:rsidR="005E0B6C" w:rsidRDefault="005E0B6C" w:rsidP="00F70FEF">
            <w:r>
              <w:t>Blue Prism v</w:t>
            </w:r>
            <w:r w:rsidR="001800F3">
              <w:t>6.6</w:t>
            </w:r>
            <w:r>
              <w:t xml:space="preserve"> – Test Connection</w:t>
            </w:r>
          </w:p>
        </w:tc>
        <w:tc>
          <w:tcPr>
            <w:tcW w:w="5760" w:type="dxa"/>
          </w:tcPr>
          <w:p w14:paraId="44672504" w14:textId="239B15C6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 a successful connection to Blue Prism by launching and terminating a new instance of Blue Prism</w:t>
            </w:r>
          </w:p>
        </w:tc>
      </w:tr>
      <w:tr w:rsidR="005E0B6C" w14:paraId="3EBD54B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E7EE0E4" w14:textId="1B4FE7DB" w:rsidR="005E0B6C" w:rsidRDefault="00B93334" w:rsidP="00F70FEF">
            <w:r>
              <w:t>Blue Prism v</w:t>
            </w:r>
            <w:r w:rsidR="001800F3">
              <w:t>6.6</w:t>
            </w:r>
            <w:r>
              <w:t xml:space="preserve"> – Get Credential</w:t>
            </w:r>
          </w:p>
        </w:tc>
        <w:tc>
          <w:tcPr>
            <w:tcW w:w="5760" w:type="dxa"/>
          </w:tcPr>
          <w:p w14:paraId="54864978" w14:textId="4159E91E" w:rsidR="005E0B6C" w:rsidRPr="00A26FE6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single credential and its currently enabled Access Rights</w:t>
            </w:r>
          </w:p>
        </w:tc>
      </w:tr>
      <w:tr w:rsidR="006E4581" w14:paraId="19FEA797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BA78F6" w14:textId="07FE1405" w:rsidR="006E4581" w:rsidRDefault="00B93334" w:rsidP="00F70FEF">
            <w:r>
              <w:t>Blue Prism v</w:t>
            </w:r>
            <w:r w:rsidR="001800F3">
              <w:t>6.6</w:t>
            </w:r>
            <w:r>
              <w:t xml:space="preserve"> – Get All Credentials</w:t>
            </w:r>
          </w:p>
        </w:tc>
        <w:tc>
          <w:tcPr>
            <w:tcW w:w="5760" w:type="dxa"/>
          </w:tcPr>
          <w:p w14:paraId="38BF326F" w14:textId="66FC2C36" w:rsidR="006E458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existing credentials and their currently enabled Access Rights</w:t>
            </w:r>
          </w:p>
        </w:tc>
      </w:tr>
      <w:tr w:rsidR="00257DA1" w14:paraId="2D9AADDA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0F09DDF" w14:textId="3351C0CF" w:rsidR="00257DA1" w:rsidRDefault="00B93334" w:rsidP="00F70FEF">
            <w:r>
              <w:t>Blue Prism v</w:t>
            </w:r>
            <w:r w:rsidR="001800F3">
              <w:t>6.6</w:t>
            </w:r>
            <w:r>
              <w:t xml:space="preserve"> – Get All Access Rights</w:t>
            </w:r>
          </w:p>
        </w:tc>
        <w:tc>
          <w:tcPr>
            <w:tcW w:w="5760" w:type="dxa"/>
          </w:tcPr>
          <w:p w14:paraId="39E5527F" w14:textId="6FF60D3C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available access rights in Blue Prism</w:t>
            </w:r>
          </w:p>
        </w:tc>
      </w:tr>
      <w:tr w:rsidR="00257DA1" w14:paraId="1BC14C1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0FBC8D" w14:textId="630AF42C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Enable Credential</w:t>
            </w:r>
          </w:p>
        </w:tc>
        <w:tc>
          <w:tcPr>
            <w:tcW w:w="5760" w:type="dxa"/>
          </w:tcPr>
          <w:p w14:paraId="28C15407" w14:textId="39317057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Enables a credential (by unchecking the Mark </w:t>
            </w:r>
            <w:proofErr w:type="gramStart"/>
            <w:r>
              <w:rPr>
                <w:bCs/>
              </w:rPr>
              <w:t>As</w:t>
            </w:r>
            <w:proofErr w:type="gramEnd"/>
            <w:r>
              <w:rPr>
                <w:bCs/>
              </w:rPr>
              <w:t xml:space="preserve"> Invalid checkbox)</w:t>
            </w:r>
          </w:p>
        </w:tc>
      </w:tr>
      <w:tr w:rsidR="00257DA1" w14:paraId="08C5D3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E684D9A" w14:textId="3ED07700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Disable Credential</w:t>
            </w:r>
          </w:p>
        </w:tc>
        <w:tc>
          <w:tcPr>
            <w:tcW w:w="5760" w:type="dxa"/>
          </w:tcPr>
          <w:p w14:paraId="5275B5A1" w14:textId="48DF71C6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Disables a credential (by checking the Mark </w:t>
            </w:r>
            <w:proofErr w:type="gramStart"/>
            <w:r>
              <w:rPr>
                <w:bCs/>
              </w:rPr>
              <w:t>As</w:t>
            </w:r>
            <w:proofErr w:type="gramEnd"/>
            <w:r>
              <w:rPr>
                <w:bCs/>
              </w:rPr>
              <w:t xml:space="preserve"> Invalid checkbox)</w:t>
            </w:r>
          </w:p>
        </w:tc>
      </w:tr>
      <w:tr w:rsidR="00257DA1" w14:paraId="321A7CB4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BE8B5BB" w14:textId="56F2CC2B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Add Access Rights</w:t>
            </w:r>
          </w:p>
        </w:tc>
        <w:tc>
          <w:tcPr>
            <w:tcW w:w="5760" w:type="dxa"/>
          </w:tcPr>
          <w:p w14:paraId="2990C677" w14:textId="5D6E3221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Adds </w:t>
            </w:r>
            <w:r w:rsidR="00EE2639">
              <w:rPr>
                <w:bCs/>
              </w:rPr>
              <w:t>access rights to a credential</w:t>
            </w:r>
          </w:p>
        </w:tc>
      </w:tr>
      <w:tr w:rsidR="00257DA1" w14:paraId="7303AF1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877055B" w14:textId="08D6FC27" w:rsidR="00257DA1" w:rsidRDefault="00257DA1" w:rsidP="00F70FEF">
            <w:r>
              <w:t>Blue Prism v</w:t>
            </w:r>
            <w:r w:rsidR="001800F3">
              <w:t>6.6</w:t>
            </w:r>
            <w:r>
              <w:t xml:space="preserve"> </w:t>
            </w:r>
            <w:r w:rsidR="00D6617A">
              <w:t>– Remove Access Rights</w:t>
            </w:r>
          </w:p>
        </w:tc>
        <w:tc>
          <w:tcPr>
            <w:tcW w:w="5760" w:type="dxa"/>
          </w:tcPr>
          <w:p w14:paraId="691558FC" w14:textId="20ACC590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Removes access rights from a credential</w:t>
            </w:r>
          </w:p>
        </w:tc>
      </w:tr>
      <w:tr w:rsidR="00257DA1" w14:paraId="184534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1CFD408" w14:textId="5F89B908" w:rsidR="00257DA1" w:rsidRDefault="00B93334" w:rsidP="00F70FEF">
            <w:r>
              <w:t>Blue Prism v</w:t>
            </w:r>
            <w:r w:rsidR="001800F3">
              <w:t>6.6</w:t>
            </w:r>
            <w:r>
              <w:t xml:space="preserve"> – Delete Credential</w:t>
            </w:r>
          </w:p>
        </w:tc>
        <w:tc>
          <w:tcPr>
            <w:tcW w:w="5760" w:type="dxa"/>
          </w:tcPr>
          <w:p w14:paraId="6D05F2EC" w14:textId="42BCCB8F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Deletes a credential</w:t>
            </w:r>
          </w:p>
        </w:tc>
      </w:tr>
    </w:tbl>
    <w:p w14:paraId="1D7E7D30" w14:textId="67A65EE2" w:rsidR="005E0B6C" w:rsidRDefault="005E0B6C" w:rsidP="005E0B6C"/>
    <w:p w14:paraId="7492F863" w14:textId="454FEA92" w:rsidR="005E0B6C" w:rsidRDefault="005E0B6C" w:rsidP="005E0B6C"/>
    <w:p w14:paraId="25E6BF94" w14:textId="205050C2" w:rsidR="005E0B6C" w:rsidRDefault="005E0B6C" w:rsidP="005E0B6C"/>
    <w:p w14:paraId="4436DA99" w14:textId="076CFB4C" w:rsidR="005E0B6C" w:rsidRDefault="005E0B6C" w:rsidP="005E0B6C"/>
    <w:p w14:paraId="7AF152AB" w14:textId="16FD75F1" w:rsidR="005E0B6C" w:rsidRDefault="005E0B6C" w:rsidP="005E0B6C"/>
    <w:p w14:paraId="14A24FEE" w14:textId="31E12BD6" w:rsidR="005E0B6C" w:rsidRDefault="005E0B6C" w:rsidP="005E0B6C"/>
    <w:p w14:paraId="265B8A6F" w14:textId="57F60328" w:rsidR="005E0B6C" w:rsidRDefault="005E0B6C" w:rsidP="005E0B6C"/>
    <w:p w14:paraId="13E3FA76" w14:textId="2C0C4E0B" w:rsidR="005E0B6C" w:rsidRDefault="005E0B6C" w:rsidP="005E0B6C"/>
    <w:p w14:paraId="6F1AD947" w14:textId="740E7E76" w:rsidR="005E0B6C" w:rsidRDefault="005E0B6C" w:rsidP="005E0B6C"/>
    <w:p w14:paraId="6B1676DE" w14:textId="57DB022E" w:rsidR="005E0B6C" w:rsidRDefault="005E0B6C" w:rsidP="005E0B6C"/>
    <w:p w14:paraId="07EF8F55" w14:textId="0C5A6395" w:rsidR="005E0B6C" w:rsidRDefault="005E0B6C" w:rsidP="005E0B6C"/>
    <w:p w14:paraId="02AB0B59" w14:textId="76DEFBFE" w:rsidR="005E0B6C" w:rsidRDefault="005E0B6C" w:rsidP="005E0B6C"/>
    <w:p w14:paraId="637634FC" w14:textId="48DBA61A" w:rsidR="005E0B6C" w:rsidRDefault="005E0B6C" w:rsidP="005E0B6C"/>
    <w:p w14:paraId="2D800545" w14:textId="2356E908" w:rsidR="005E0B6C" w:rsidRDefault="005E0B6C" w:rsidP="005E0B6C"/>
    <w:p w14:paraId="58369DE3" w14:textId="42540055" w:rsidR="005E0B6C" w:rsidRDefault="005E0B6C" w:rsidP="005E0B6C"/>
    <w:p w14:paraId="2B9D81D1" w14:textId="5489E699" w:rsidR="005E0B6C" w:rsidRDefault="005E0B6C" w:rsidP="005E0B6C"/>
    <w:p w14:paraId="496053D9" w14:textId="399B8618" w:rsidR="005E0B6C" w:rsidRDefault="005E0B6C" w:rsidP="005E0B6C"/>
    <w:p w14:paraId="1E7413F9" w14:textId="662EF559" w:rsidR="006C46B4" w:rsidRDefault="006C46B4" w:rsidP="005E0B6C"/>
    <w:p w14:paraId="78772ADC" w14:textId="08C3E4DA" w:rsidR="005F782B" w:rsidRDefault="005F782B" w:rsidP="005F782B">
      <w:pPr>
        <w:pStyle w:val="Heading1"/>
      </w:pPr>
      <w:bookmarkStart w:id="5" w:name="_Toc39498230"/>
      <w:r>
        <w:lastRenderedPageBreak/>
        <w:t>Pre-Requisites and Environment Configuration</w:t>
      </w:r>
      <w:bookmarkEnd w:id="5"/>
    </w:p>
    <w:p w14:paraId="0EB436E8" w14:textId="7D906EF2" w:rsidR="005F782B" w:rsidRDefault="00D13663" w:rsidP="005F782B">
      <w:pPr>
        <w:pStyle w:val="Heading2"/>
      </w:pPr>
      <w:bookmarkStart w:id="6" w:name="_Toc39498231"/>
      <w:r>
        <w:t>Additional VBOs</w:t>
      </w:r>
      <w:bookmarkEnd w:id="6"/>
    </w:p>
    <w:p w14:paraId="32AB14DC" w14:textId="035B2474" w:rsidR="003E7BEE" w:rsidRDefault="00D13663" w:rsidP="003E7BEE">
      <w:r>
        <w:t>This VBO leverages the following additional Blue Prism VBOs:</w:t>
      </w:r>
    </w:p>
    <w:p w14:paraId="59987545" w14:textId="738C9F3F" w:rsidR="00D13663" w:rsidRDefault="00D13663" w:rsidP="00770EB3">
      <w:pPr>
        <w:pStyle w:val="ListParagraph"/>
        <w:numPr>
          <w:ilvl w:val="0"/>
          <w:numId w:val="9"/>
        </w:numPr>
      </w:pPr>
      <w:r>
        <w:t xml:space="preserve">Utility – </w:t>
      </w:r>
      <w:r w:rsidR="0033021A">
        <w:t>Environment</w:t>
      </w:r>
    </w:p>
    <w:p w14:paraId="74C636A2" w14:textId="762C475E" w:rsidR="0033021A" w:rsidRDefault="0033021A" w:rsidP="00770EB3">
      <w:pPr>
        <w:pStyle w:val="ListParagraph"/>
        <w:numPr>
          <w:ilvl w:val="0"/>
          <w:numId w:val="9"/>
        </w:numPr>
      </w:pPr>
      <w:r>
        <w:t>Utility – File Management</w:t>
      </w:r>
    </w:p>
    <w:p w14:paraId="1BBAE82C" w14:textId="73BB50FB" w:rsidR="0033021A" w:rsidRDefault="0033021A" w:rsidP="00770EB3">
      <w:pPr>
        <w:pStyle w:val="ListParagraph"/>
        <w:numPr>
          <w:ilvl w:val="0"/>
          <w:numId w:val="9"/>
        </w:numPr>
      </w:pPr>
      <w:r>
        <w:t>Utility – Collection Manipulation</w:t>
      </w:r>
    </w:p>
    <w:p w14:paraId="4C8C389C" w14:textId="2C084D6E" w:rsidR="00D13663" w:rsidRDefault="00A55C3D" w:rsidP="00D13663">
      <w:r>
        <w:t xml:space="preserve">Ensure </w:t>
      </w:r>
      <w:r w:rsidR="0033021A">
        <w:t>these</w:t>
      </w:r>
      <w:r>
        <w:t xml:space="preserve"> VBOs are </w:t>
      </w:r>
      <w:r w:rsidR="006C46B4">
        <w:t>imported</w:t>
      </w:r>
      <w:r>
        <w:t xml:space="preserve"> in</w:t>
      </w:r>
      <w:r w:rsidR="006C46B4">
        <w:t>to</w:t>
      </w:r>
      <w:r>
        <w:t xml:space="preserve"> your Blue Prism environment, otherwise </w:t>
      </w:r>
      <w:r w:rsidR="006C46B4">
        <w:t>exceptions will be encountered.</w:t>
      </w:r>
    </w:p>
    <w:p w14:paraId="50E46B88" w14:textId="283C3892" w:rsidR="004F7DC1" w:rsidRDefault="00AB1674" w:rsidP="003E7BEE">
      <w:r>
        <w:tab/>
      </w:r>
    </w:p>
    <w:p w14:paraId="32743EED" w14:textId="68C6A876" w:rsidR="00AB1674" w:rsidRDefault="005E0B6C" w:rsidP="00AB1674">
      <w:pPr>
        <w:pStyle w:val="Heading2"/>
      </w:pPr>
      <w:bookmarkStart w:id="7" w:name="_Toc39498232"/>
      <w:r>
        <w:t>Blue Prism</w:t>
      </w:r>
      <w:r w:rsidR="00D13663">
        <w:t xml:space="preserve"> Credential</w:t>
      </w:r>
      <w:bookmarkEnd w:id="7"/>
    </w:p>
    <w:p w14:paraId="2839B652" w14:textId="5662C934" w:rsidR="005E0B6C" w:rsidRDefault="005E0B6C" w:rsidP="005E0B6C">
      <w:r>
        <w:t xml:space="preserve">The Processes in this package rely on a Credential to be stored in the Blue Prism Credential Manager. The credential stored here should be a Blue Prism user that has administrative rights to interact with the Credential Manager. The credential is retrieved and used to sign </w:t>
      </w:r>
      <w:proofErr w:type="gramStart"/>
      <w:r>
        <w:t>in to</w:t>
      </w:r>
      <w:proofErr w:type="gramEnd"/>
      <w:r>
        <w:t xml:space="preserve"> the Blue Prism application.</w:t>
      </w:r>
    </w:p>
    <w:p w14:paraId="26CDB918" w14:textId="77777777" w:rsidR="00D049F6" w:rsidRDefault="00D049F6" w:rsidP="005E0B6C"/>
    <w:p w14:paraId="10999F7E" w14:textId="78CF60B3" w:rsidR="00A55C3D" w:rsidRDefault="00A55C3D" w:rsidP="00A55C3D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147B679" wp14:editId="6A7956A8">
            <wp:extent cx="370332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B866" w14:textId="77777777" w:rsidR="00A55C3D" w:rsidRDefault="00A55C3D" w:rsidP="00A55C3D">
      <w:pPr>
        <w:spacing w:after="160" w:line="259" w:lineRule="auto"/>
        <w:jc w:val="center"/>
      </w:pPr>
    </w:p>
    <w:p w14:paraId="64E3A430" w14:textId="38B22B63" w:rsidR="00A55C3D" w:rsidRDefault="00A55C3D">
      <w:pPr>
        <w:spacing w:after="160" w:line="259" w:lineRule="auto"/>
      </w:pPr>
      <w:r>
        <w:t xml:space="preserve">The details of the credential must be stored in the Blue Prism Credential Manager. </w:t>
      </w:r>
      <w:r w:rsidR="00D049F6">
        <w:t>C</w:t>
      </w:r>
      <w:r>
        <w:t>reate a new “</w:t>
      </w:r>
      <w:r w:rsidRPr="00D049F6">
        <w:rPr>
          <w:b/>
        </w:rPr>
        <w:t>General</w:t>
      </w:r>
      <w:r>
        <w:t xml:space="preserve">” credential and populate the </w:t>
      </w:r>
      <w:r w:rsidRPr="00D049F6">
        <w:rPr>
          <w:b/>
        </w:rPr>
        <w:t>Username</w:t>
      </w:r>
      <w:r>
        <w:t xml:space="preserve"> and </w:t>
      </w:r>
      <w:r w:rsidRPr="00D049F6">
        <w:rPr>
          <w:b/>
        </w:rPr>
        <w:t>Password</w:t>
      </w:r>
      <w:r>
        <w:t xml:space="preserve"> with the </w:t>
      </w:r>
      <w:r w:rsidR="005E0B6C">
        <w:t>Blue Prism user that should be used when executing the Processes in this package</w:t>
      </w:r>
      <w:r w:rsidR="007467C4">
        <w:t xml:space="preserve">. </w:t>
      </w:r>
      <w:r>
        <w:t xml:space="preserve">The credential name will be </w:t>
      </w:r>
      <w:r w:rsidR="007467C4">
        <w:t>accepted</w:t>
      </w:r>
      <w:r w:rsidR="005E0B6C">
        <w:t xml:space="preserve"> by</w:t>
      </w:r>
      <w:r>
        <w:t xml:space="preserve"> the </w:t>
      </w:r>
      <w:r w:rsidR="005E0B6C">
        <w:t>Processes</w:t>
      </w:r>
      <w:r>
        <w:t xml:space="preserve"> as an input parameter</w:t>
      </w:r>
      <w:r w:rsidR="007467C4">
        <w:t xml:space="preserve"> and used to sign </w:t>
      </w:r>
      <w:proofErr w:type="gramStart"/>
      <w:r w:rsidR="007467C4">
        <w:t>in to</w:t>
      </w:r>
      <w:proofErr w:type="gramEnd"/>
      <w:r w:rsidR="007467C4">
        <w:t xml:space="preserve"> the Blue Prism interactive client.</w:t>
      </w:r>
    </w:p>
    <w:p w14:paraId="57D112F3" w14:textId="65830FB7" w:rsidR="00A55C3D" w:rsidRDefault="00A55C3D" w:rsidP="00A55C3D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ACFD09F" wp14:editId="02055CE0">
            <wp:extent cx="4598616" cy="451032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16" cy="45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AFB" w14:textId="4769F4D0" w:rsidR="00D03C3A" w:rsidRDefault="00E5172C" w:rsidP="00E5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1" w:themeFillTint="99"/>
      </w:pPr>
      <w:r w:rsidRPr="00372C6A">
        <w:rPr>
          <w:b/>
          <w:bCs/>
        </w:rPr>
        <w:t>NOTE:</w:t>
      </w:r>
      <w:r>
        <w:t xml:space="preserve"> You must set the </w:t>
      </w:r>
      <w:r w:rsidRPr="00A55C3D">
        <w:rPr>
          <w:b/>
          <w:bCs/>
          <w:i/>
          <w:iCs/>
        </w:rPr>
        <w:t>Access Rights</w:t>
      </w:r>
      <w:r>
        <w:t xml:space="preserve"> of the credential such that it can be accessed by the </w:t>
      </w:r>
      <w:r w:rsidR="00BC5514">
        <w:t>Processes included in this package</w:t>
      </w:r>
      <w:r>
        <w:t>.</w:t>
      </w:r>
    </w:p>
    <w:p w14:paraId="5ADED248" w14:textId="53CA0FCE" w:rsidR="007D2578" w:rsidRDefault="007D2578" w:rsidP="007D2578"/>
    <w:p w14:paraId="09CD271C" w14:textId="1E620569" w:rsidR="007D2578" w:rsidRDefault="007D2578" w:rsidP="007D2578"/>
    <w:p w14:paraId="31765560" w14:textId="78987EDE" w:rsidR="007D2578" w:rsidRDefault="007D2578" w:rsidP="007D2578"/>
    <w:p w14:paraId="0D4812B9" w14:textId="77777777" w:rsidR="007D2578" w:rsidRDefault="007D2578" w:rsidP="007D2578"/>
    <w:p w14:paraId="7D3D1E34" w14:textId="2CBC9A77" w:rsidR="007D2578" w:rsidRDefault="007D2578" w:rsidP="007D2578"/>
    <w:p w14:paraId="5A7E9E85" w14:textId="4694459C" w:rsidR="007D2578" w:rsidRDefault="007D2578" w:rsidP="007D2578"/>
    <w:p w14:paraId="413F3DB9" w14:textId="322FCA0F" w:rsidR="007D2578" w:rsidRDefault="007D2578" w:rsidP="007D2578"/>
    <w:p w14:paraId="6E6771D8" w14:textId="118767DA" w:rsidR="007D2578" w:rsidRDefault="007D2578" w:rsidP="007D2578"/>
    <w:p w14:paraId="12A7DDC1" w14:textId="4CF2FA7F" w:rsidR="007D2578" w:rsidRDefault="007D2578" w:rsidP="007D2578"/>
    <w:p w14:paraId="2080BB9F" w14:textId="05AA824E" w:rsidR="007D2578" w:rsidRDefault="007D2578" w:rsidP="007D2578"/>
    <w:p w14:paraId="79559F02" w14:textId="64C2042A" w:rsidR="007D2578" w:rsidRDefault="007D2578" w:rsidP="007D2578"/>
    <w:p w14:paraId="0226A397" w14:textId="1F5E93A7" w:rsidR="007D2578" w:rsidRDefault="007D2578" w:rsidP="007D2578"/>
    <w:p w14:paraId="0A531F34" w14:textId="77777777" w:rsidR="007D2578" w:rsidRPr="007D2578" w:rsidRDefault="007D2578" w:rsidP="007D2578"/>
    <w:p w14:paraId="19385E15" w14:textId="2671057C" w:rsidR="00BB5D02" w:rsidRDefault="007D2578" w:rsidP="007D2578">
      <w:pPr>
        <w:pStyle w:val="Heading2"/>
        <w:numPr>
          <w:ilvl w:val="0"/>
          <w:numId w:val="0"/>
        </w:numPr>
      </w:pPr>
      <w:bookmarkStart w:id="8" w:name="_Toc39498233"/>
      <w:r>
        <w:lastRenderedPageBreak/>
        <w:t xml:space="preserve">3.3. </w:t>
      </w:r>
      <w:r w:rsidR="00BB5D02">
        <w:t>Version</w:t>
      </w:r>
      <w:bookmarkEnd w:id="8"/>
    </w:p>
    <w:p w14:paraId="0082EAD8" w14:textId="40D67F1D" w:rsidR="00BB5D02" w:rsidRDefault="00BB5D02" w:rsidP="00BB5D02">
      <w:r>
        <w:t xml:space="preserve">This </w:t>
      </w:r>
      <w:r w:rsidR="00DE7775">
        <w:t>asset</w:t>
      </w:r>
      <w:r>
        <w:t xml:space="preserve"> has been built and tested for Blue Prism v</w:t>
      </w:r>
      <w:r w:rsidR="001800F3">
        <w:t>6.6</w:t>
      </w:r>
      <w:r>
        <w:t xml:space="preserve"> (64-bit).</w:t>
      </w:r>
    </w:p>
    <w:p w14:paraId="579EB2F8" w14:textId="7E44B6FF" w:rsidR="00BB5D02" w:rsidRDefault="00BB5D02" w:rsidP="00BB5D02"/>
    <w:p w14:paraId="2D2D5750" w14:textId="3F7B6983" w:rsidR="00BB5D02" w:rsidRDefault="00BB5D02" w:rsidP="00BB5D02"/>
    <w:p w14:paraId="7C8B8B12" w14:textId="1063327E" w:rsidR="00BB5D02" w:rsidRDefault="00BB5D02" w:rsidP="00BB5D02"/>
    <w:p w14:paraId="4894D67A" w14:textId="10F4E3D6" w:rsidR="00BB5D02" w:rsidRDefault="00BB5D02" w:rsidP="00BB5D02"/>
    <w:p w14:paraId="1DD5303B" w14:textId="16A816B6" w:rsidR="00BB5D02" w:rsidRDefault="00BB5D02" w:rsidP="00BB5D02"/>
    <w:p w14:paraId="497BFE56" w14:textId="34D90841" w:rsidR="00BB5D02" w:rsidRDefault="00BB5D02" w:rsidP="00BB5D02"/>
    <w:p w14:paraId="051E6562" w14:textId="7A2403D1" w:rsidR="00BB5D02" w:rsidRDefault="00BB5D02" w:rsidP="00BB5D02"/>
    <w:p w14:paraId="52B35100" w14:textId="2102F14A" w:rsidR="00BB5D02" w:rsidRDefault="00BB5D02" w:rsidP="00BB5D02"/>
    <w:p w14:paraId="08EF7290" w14:textId="650AA726" w:rsidR="007D2578" w:rsidRDefault="007D2578" w:rsidP="00BB5D02"/>
    <w:p w14:paraId="64BB366B" w14:textId="7D2389FF" w:rsidR="007D2578" w:rsidRDefault="007D2578" w:rsidP="00BB5D02"/>
    <w:p w14:paraId="577207C0" w14:textId="4CA0445D" w:rsidR="007D2578" w:rsidRDefault="007D2578" w:rsidP="00BB5D02"/>
    <w:p w14:paraId="3B6B880A" w14:textId="274EC2D3" w:rsidR="007D2578" w:rsidRDefault="007D2578" w:rsidP="00BB5D02"/>
    <w:p w14:paraId="1394CE4E" w14:textId="4EBB3BE9" w:rsidR="007D2578" w:rsidRDefault="007D2578" w:rsidP="00BB5D02"/>
    <w:p w14:paraId="7FF62E9C" w14:textId="22671621" w:rsidR="007D2578" w:rsidRDefault="007D2578" w:rsidP="00BB5D02"/>
    <w:p w14:paraId="67C8A26A" w14:textId="77777777" w:rsidR="007D2578" w:rsidRDefault="007D2578" w:rsidP="00BB5D02"/>
    <w:p w14:paraId="196023DD" w14:textId="58EC2CB4" w:rsidR="00BB5D02" w:rsidRDefault="00BB5D02" w:rsidP="00BB5D02"/>
    <w:p w14:paraId="777BDA3E" w14:textId="5BF44D6E" w:rsidR="007D2578" w:rsidRDefault="007D2578" w:rsidP="00BB5D02"/>
    <w:p w14:paraId="464B5000" w14:textId="5248DE13" w:rsidR="007D2578" w:rsidRDefault="007D2578" w:rsidP="00BB5D02"/>
    <w:p w14:paraId="507C6315" w14:textId="4EF1F0D9" w:rsidR="007D2578" w:rsidRDefault="007D2578" w:rsidP="00BB5D02"/>
    <w:p w14:paraId="32B194F7" w14:textId="61ACA34B" w:rsidR="007D2578" w:rsidRDefault="007D2578" w:rsidP="00BB5D02"/>
    <w:p w14:paraId="37014CBD" w14:textId="47E9B5FE" w:rsidR="007D2578" w:rsidRDefault="007D2578" w:rsidP="00BB5D02"/>
    <w:p w14:paraId="6BF7A81D" w14:textId="16F94E62" w:rsidR="007D2578" w:rsidRDefault="007D2578" w:rsidP="00BB5D02"/>
    <w:p w14:paraId="7540C42A" w14:textId="50B272CC" w:rsidR="007D2578" w:rsidRDefault="007D2578" w:rsidP="00BB5D02"/>
    <w:p w14:paraId="68EAD98B" w14:textId="14A896BF" w:rsidR="007D2578" w:rsidRDefault="007D2578" w:rsidP="00BB5D02"/>
    <w:p w14:paraId="22ABCA6C" w14:textId="33814B15" w:rsidR="007D2578" w:rsidRDefault="007D2578" w:rsidP="00BB5D02"/>
    <w:p w14:paraId="022A20CD" w14:textId="2539067B" w:rsidR="007D2578" w:rsidRDefault="007D2578" w:rsidP="00BB5D02"/>
    <w:p w14:paraId="17BA6465" w14:textId="64AA3AA6" w:rsidR="007D2578" w:rsidRDefault="007D2578" w:rsidP="00BB5D02"/>
    <w:p w14:paraId="7198E8D7" w14:textId="12296796" w:rsidR="007D2578" w:rsidRDefault="007D2578" w:rsidP="00BB5D02"/>
    <w:p w14:paraId="5977931F" w14:textId="77777777" w:rsidR="007D2578" w:rsidRDefault="007D2578" w:rsidP="00BB5D02"/>
    <w:p w14:paraId="4DB6D506" w14:textId="7A17340C" w:rsidR="00BB5D02" w:rsidRDefault="00BB5D02" w:rsidP="00BB5D02"/>
    <w:p w14:paraId="6734ADA3" w14:textId="77777777" w:rsidR="00BB5D02" w:rsidRPr="00BB5D02" w:rsidRDefault="00BB5D02" w:rsidP="00BB5D02"/>
    <w:p w14:paraId="605A28C3" w14:textId="5D4368CB" w:rsidR="005F782B" w:rsidRDefault="005F782B" w:rsidP="005F782B">
      <w:pPr>
        <w:pStyle w:val="Heading1"/>
      </w:pPr>
      <w:bookmarkStart w:id="9" w:name="_Toc39498234"/>
      <w:r>
        <w:lastRenderedPageBreak/>
        <w:t xml:space="preserve">Using the </w:t>
      </w:r>
      <w:r w:rsidR="002E1A28">
        <w:t>VBO</w:t>
      </w:r>
      <w:r w:rsidR="003859B2">
        <w:t>s</w:t>
      </w:r>
      <w:bookmarkEnd w:id="9"/>
    </w:p>
    <w:p w14:paraId="7DDAAA7C" w14:textId="13A98212" w:rsidR="003E7BEE" w:rsidRDefault="003E7BEE" w:rsidP="003E7BEE">
      <w:r>
        <w:t xml:space="preserve">Below are the available actions in </w:t>
      </w:r>
      <w:r w:rsidR="003859B2">
        <w:t>each</w:t>
      </w:r>
      <w:r>
        <w:t xml:space="preserve"> </w:t>
      </w:r>
      <w:r w:rsidR="002E1A28">
        <w:t>VBO</w:t>
      </w:r>
      <w:r>
        <w:t xml:space="preserve"> and the details of the inputs</w:t>
      </w:r>
      <w:r w:rsidR="003859B2">
        <w:t xml:space="preserve"> and o</w:t>
      </w:r>
      <w:r>
        <w:t>utputs that are available.</w:t>
      </w:r>
      <w:r w:rsidR="00F6283D">
        <w:t xml:space="preserve"> </w:t>
      </w:r>
    </w:p>
    <w:p w14:paraId="48CB5B98" w14:textId="77777777" w:rsidR="009E5FA1" w:rsidRPr="003E7BEE" w:rsidRDefault="009E5FA1" w:rsidP="003E7BEE"/>
    <w:p w14:paraId="3C85BC7F" w14:textId="02EA75F0" w:rsidR="005F782B" w:rsidRDefault="003859B2" w:rsidP="005F782B">
      <w:pPr>
        <w:pStyle w:val="Heading2"/>
      </w:pPr>
      <w:bookmarkStart w:id="10" w:name="_Toc39498235"/>
      <w:r>
        <w:t>Blue Prism v</w:t>
      </w:r>
      <w:r w:rsidR="001800F3">
        <w:t>6.6</w:t>
      </w:r>
      <w:r>
        <w:t xml:space="preserve"> – Basic Actions</w:t>
      </w:r>
      <w:bookmarkEnd w:id="10"/>
    </w:p>
    <w:p w14:paraId="341FDEC2" w14:textId="7679516D" w:rsidR="003859B2" w:rsidRDefault="003859B2" w:rsidP="003859B2">
      <w:pPr>
        <w:pStyle w:val="Heading3"/>
      </w:pPr>
      <w:r>
        <w:t>Launch</w:t>
      </w:r>
    </w:p>
    <w:p w14:paraId="780CC3DD" w14:textId="4F6A5303" w:rsidR="003859B2" w:rsidRDefault="003859B2" w:rsidP="003859B2">
      <w:r>
        <w:t xml:space="preserve">This action launches a new instance of the Blue Prism </w:t>
      </w:r>
      <w:r w:rsidR="00370079">
        <w:t>interactive client</w:t>
      </w:r>
      <w:r>
        <w:t xml:space="preserve">. It must be called before any other action in any other VBO in this package. The action returns a Process ID. </w:t>
      </w:r>
    </w:p>
    <w:p w14:paraId="2735B218" w14:textId="5973FDBB" w:rsidR="003859B2" w:rsidRPr="003859B2" w:rsidRDefault="003859B2" w:rsidP="003859B2">
      <w:r>
        <w:t xml:space="preserve">Because this is a scenario where Blue Prism is automating itself, there will likely be more than one instance of Blue Prism running on the machine (one instance to execute these VBOs and a secondary instance of Blue Prism which these VBOs execute upon). The Process ID returned by this action is essential for </w:t>
      </w:r>
      <w:r w:rsidR="004052BB">
        <w:t xml:space="preserve">subsequent actions in this VBO and other </w:t>
      </w:r>
      <w:r>
        <w:t>VBOs to identify the correct instance of Blue Prism to which to attach.</w:t>
      </w:r>
    </w:p>
    <w:p w14:paraId="35A08581" w14:textId="77777777" w:rsidR="00A843D6" w:rsidRDefault="00A843D6" w:rsidP="003859B2">
      <w:pPr>
        <w:pStyle w:val="Heading4"/>
      </w:pPr>
      <w:r>
        <w:t>Inputs</w:t>
      </w:r>
    </w:p>
    <w:p w14:paraId="07A0E331" w14:textId="27F1D3FC" w:rsidR="00AF4130" w:rsidRPr="00AF4130" w:rsidRDefault="003859B2" w:rsidP="00AF4130">
      <w:r>
        <w:t>N/A</w:t>
      </w:r>
    </w:p>
    <w:p w14:paraId="4238717E" w14:textId="77777777" w:rsidR="00A843D6" w:rsidRDefault="00A843D6" w:rsidP="003859B2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F4130" w14:paraId="3484C902" w14:textId="77777777" w:rsidTr="00AF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66CC70" w14:textId="77777777" w:rsidR="00AF4130" w:rsidRDefault="00AF4130" w:rsidP="00DE3B38">
            <w:bookmarkStart w:id="11" w:name="_Hlk16585385"/>
            <w:r>
              <w:t>Parameter</w:t>
            </w:r>
          </w:p>
        </w:tc>
        <w:tc>
          <w:tcPr>
            <w:tcW w:w="1098" w:type="dxa"/>
          </w:tcPr>
          <w:p w14:paraId="24BD9A1D" w14:textId="77777777" w:rsidR="00AF4130" w:rsidRPr="00AB4A58" w:rsidRDefault="00AF4130" w:rsidP="00DE3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CE1192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53E6885D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029B1" w14:textId="42750BDA" w:rsidR="00AF4130" w:rsidRDefault="003859B2" w:rsidP="00AF4130">
            <w:r>
              <w:t>Process ID</w:t>
            </w:r>
          </w:p>
        </w:tc>
        <w:tc>
          <w:tcPr>
            <w:tcW w:w="1098" w:type="dxa"/>
          </w:tcPr>
          <w:p w14:paraId="1DEC4E95" w14:textId="73D956A9" w:rsidR="00AF4130" w:rsidRPr="00AB4A58" w:rsidRDefault="003859B2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D8F7775" w14:textId="3482AD25" w:rsidR="00AF4130" w:rsidRDefault="003859B2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Windows Process ID (PID) of the newly launched instance of Blue Prism.</w:t>
            </w:r>
          </w:p>
        </w:tc>
      </w:tr>
      <w:bookmarkEnd w:id="11"/>
    </w:tbl>
    <w:p w14:paraId="67319742" w14:textId="77777777" w:rsidR="00AF4130" w:rsidRPr="00AF4130" w:rsidRDefault="00AF4130" w:rsidP="00AF4130"/>
    <w:p w14:paraId="2E05EE84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35501789" w14:textId="057C964B" w:rsidR="008D6F4C" w:rsidRDefault="008D6F4C">
      <w:pPr>
        <w:pStyle w:val="Heading3"/>
      </w:pPr>
      <w:r>
        <w:lastRenderedPageBreak/>
        <w:t>Sign In</w:t>
      </w:r>
    </w:p>
    <w:p w14:paraId="179E6330" w14:textId="2158CF4B" w:rsidR="008D6F4C" w:rsidRDefault="008D6F4C" w:rsidP="008D6F4C">
      <w:r>
        <w:t>This action signs into the launched instance of Blue Prism.</w:t>
      </w:r>
    </w:p>
    <w:p w14:paraId="67152CB6" w14:textId="2BF6C676" w:rsidR="008D6F4C" w:rsidRDefault="008D6F4C" w:rsidP="008D6F4C">
      <w:pPr>
        <w:jc w:val="center"/>
      </w:pPr>
      <w:r w:rsidRPr="008D6F4C">
        <w:rPr>
          <w:noProof/>
        </w:rPr>
        <w:drawing>
          <wp:inline distT="0" distB="0" distL="0" distR="0" wp14:anchorId="35286027" wp14:editId="5CC4E3D5">
            <wp:extent cx="4000457" cy="301808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320" cy="30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18C" w14:textId="77777777" w:rsidR="008D6F4C" w:rsidRPr="008D6F4C" w:rsidRDefault="008D6F4C" w:rsidP="008D6F4C"/>
    <w:p w14:paraId="482F65F1" w14:textId="3C90A2D0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8D6F4C" w:rsidRPr="008D6F4C" w14:paraId="590D5C1D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43359B" w14:textId="77777777" w:rsidR="008D6F4C" w:rsidRPr="008D6F4C" w:rsidRDefault="008D6F4C" w:rsidP="008D6F4C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286C5380" w14:textId="77777777" w:rsidR="008D6F4C" w:rsidRPr="008D6F4C" w:rsidRDefault="008D6F4C" w:rsidP="008D6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5ECC2752" w14:textId="77777777" w:rsidR="008D6F4C" w:rsidRPr="008D6F4C" w:rsidRDefault="008D6F4C" w:rsidP="008D6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8D6F4C" w:rsidRPr="008D6F4C" w14:paraId="148E958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93B0E1" w14:textId="3117DD47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Connection Name</w:t>
            </w:r>
          </w:p>
        </w:tc>
        <w:tc>
          <w:tcPr>
            <w:tcW w:w="1098" w:type="dxa"/>
          </w:tcPr>
          <w:p w14:paraId="6CF59A9A" w14:textId="53429977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2538F152" w14:textId="0B72847D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connection to select from the “</w:t>
            </w:r>
            <w:r w:rsidRPr="00197DEB">
              <w:rPr>
                <w:b/>
                <w:lang w:val="en-GB" w:eastAsia="zh-CN"/>
              </w:rPr>
              <w:t>Connection</w:t>
            </w:r>
            <w:r>
              <w:rPr>
                <w:lang w:val="en-GB" w:eastAsia="zh-CN"/>
              </w:rPr>
              <w:t xml:space="preserve">” </w:t>
            </w:r>
            <w:r w:rsidR="00197DEB">
              <w:rPr>
                <w:lang w:val="en-GB" w:eastAsia="zh-CN"/>
              </w:rPr>
              <w:t xml:space="preserve">combo box </w:t>
            </w:r>
            <w:r>
              <w:rPr>
                <w:lang w:val="en-GB" w:eastAsia="zh-CN"/>
              </w:rPr>
              <w:t>on the sign-in screen. The spelling must match the value in the drop-down menu exactly.</w:t>
            </w:r>
          </w:p>
        </w:tc>
      </w:tr>
      <w:tr w:rsidR="008D6F4C" w:rsidRPr="008D6F4C" w14:paraId="077BD3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12BD8F" w14:textId="6AF6AA09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Username</w:t>
            </w:r>
          </w:p>
        </w:tc>
        <w:tc>
          <w:tcPr>
            <w:tcW w:w="1098" w:type="dxa"/>
          </w:tcPr>
          <w:p w14:paraId="3CFF19ED" w14:textId="3100F69C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192600F" w14:textId="675FFECA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username to enter </w:t>
            </w:r>
            <w:proofErr w:type="gramStart"/>
            <w:r>
              <w:t>in to</w:t>
            </w:r>
            <w:proofErr w:type="gramEnd"/>
            <w:r>
              <w:t xml:space="preserve"> the </w:t>
            </w:r>
            <w:r w:rsidRPr="00197DEB">
              <w:rPr>
                <w:b/>
              </w:rPr>
              <w:t>username</w:t>
            </w:r>
            <w:r>
              <w:t xml:space="preserve"> field.</w:t>
            </w:r>
          </w:p>
        </w:tc>
      </w:tr>
      <w:tr w:rsidR="008D6F4C" w:rsidRPr="008D6F4C" w14:paraId="261D5850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CEC0C5" w14:textId="6D57FA9B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Password</w:t>
            </w:r>
          </w:p>
        </w:tc>
        <w:tc>
          <w:tcPr>
            <w:tcW w:w="1098" w:type="dxa"/>
          </w:tcPr>
          <w:p w14:paraId="3EC61AC3" w14:textId="4ED50F01" w:rsidR="008D6F4C" w:rsidRPr="008D6F4C" w:rsidRDefault="00197DEB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0FD7278" w14:textId="27BADB54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password to enter </w:t>
            </w:r>
            <w:proofErr w:type="gramStart"/>
            <w:r>
              <w:t>in to</w:t>
            </w:r>
            <w:proofErr w:type="gramEnd"/>
            <w:r>
              <w:t xml:space="preserve"> the </w:t>
            </w:r>
            <w:r w:rsidRPr="00197DEB">
              <w:rPr>
                <w:b/>
              </w:rPr>
              <w:t>password</w:t>
            </w:r>
            <w:r>
              <w:t xml:space="preserve"> field.</w:t>
            </w:r>
          </w:p>
        </w:tc>
      </w:tr>
      <w:tr w:rsidR="008D6F4C" w:rsidRPr="008D6F4C" w14:paraId="05778817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92AF944" w14:textId="35C902B1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Single Sign-On Enabled</w:t>
            </w:r>
          </w:p>
        </w:tc>
        <w:tc>
          <w:tcPr>
            <w:tcW w:w="1098" w:type="dxa"/>
          </w:tcPr>
          <w:p w14:paraId="70A969A9" w14:textId="357FC8BD" w:rsid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2E476EEF" w14:textId="36967F62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set to </w:t>
            </w:r>
            <w:r w:rsidRPr="00197DEB">
              <w:rPr>
                <w:b/>
              </w:rPr>
              <w:t>True</w:t>
            </w:r>
            <w:r>
              <w:t xml:space="preserve">, the username and password fields will be bypassed for environments where Single Sign-On (SSO) is set up. If set to </w:t>
            </w:r>
            <w:r w:rsidRPr="00197DEB">
              <w:rPr>
                <w:b/>
              </w:rPr>
              <w:t>False</w:t>
            </w:r>
            <w:r>
              <w:t xml:space="preserve">, the username and password fields will not be bypassed. The default value is </w:t>
            </w:r>
            <w:r w:rsidRPr="00132685">
              <w:rPr>
                <w:b/>
              </w:rPr>
              <w:t>False</w:t>
            </w:r>
            <w:r>
              <w:t>.</w:t>
            </w:r>
          </w:p>
        </w:tc>
      </w:tr>
      <w:tr w:rsidR="00BE1B98" w:rsidRPr="008D6F4C" w14:paraId="662EB5D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6BDE9C" w14:textId="7AA3545E" w:rsidR="00BE1B98" w:rsidRPr="008D6F4C" w:rsidRDefault="00BE1B98" w:rsidP="008D6F4C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D47E288" w14:textId="616D8872" w:rsidR="00BE1B98" w:rsidRDefault="00BE1B98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9CA6FC4" w14:textId="1716B08A" w:rsidR="00BE1B98" w:rsidRDefault="00BE1B98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</w:t>
            </w:r>
            <w:r w:rsidR="00197DEB">
              <w:t xml:space="preserve"> Retrieved from the Launch action.</w:t>
            </w:r>
          </w:p>
        </w:tc>
      </w:tr>
    </w:tbl>
    <w:p w14:paraId="13C2E7CC" w14:textId="46A197C3" w:rsidR="008D6F4C" w:rsidRDefault="008D6F4C" w:rsidP="008D6F4C"/>
    <w:p w14:paraId="13F2BD51" w14:textId="4355A739" w:rsidR="008D6F4C" w:rsidRDefault="008D6F4C">
      <w:pPr>
        <w:pStyle w:val="Heading4"/>
      </w:pPr>
      <w:r>
        <w:t>Outputs</w:t>
      </w:r>
    </w:p>
    <w:p w14:paraId="47FD1624" w14:textId="55F95C77" w:rsidR="008D6F4C" w:rsidRDefault="008D6F4C" w:rsidP="008D6F4C">
      <w:r>
        <w:t>N/A</w:t>
      </w:r>
    </w:p>
    <w:p w14:paraId="5A5D2974" w14:textId="430C3A61" w:rsidR="008D6F4C" w:rsidRDefault="008D6F4C" w:rsidP="008D6F4C"/>
    <w:p w14:paraId="47288304" w14:textId="7836F9E1" w:rsidR="008D6F4C" w:rsidRDefault="008D6F4C" w:rsidP="008D6F4C"/>
    <w:p w14:paraId="701D2D3D" w14:textId="2A5D6AC8" w:rsidR="008D6F4C" w:rsidRDefault="008D6F4C" w:rsidP="008D6F4C"/>
    <w:p w14:paraId="5CD64A9A" w14:textId="23F8EEE2" w:rsidR="008D6F4C" w:rsidRDefault="008D6F4C" w:rsidP="008D6F4C"/>
    <w:p w14:paraId="1FF10E06" w14:textId="0DBB3976" w:rsidR="008D6F4C" w:rsidRDefault="008D6F4C" w:rsidP="008D6F4C"/>
    <w:p w14:paraId="629829EC" w14:textId="77777777" w:rsidR="00132685" w:rsidRDefault="00132685" w:rsidP="008D6F4C"/>
    <w:p w14:paraId="24D8229C" w14:textId="7FA05A00" w:rsidR="00132685" w:rsidRDefault="00132685">
      <w:pPr>
        <w:pStyle w:val="Heading3"/>
      </w:pPr>
      <w:r>
        <w:t>Navigate Interactive Client Tab Control</w:t>
      </w:r>
    </w:p>
    <w:p w14:paraId="45A9A5D7" w14:textId="2ABB4382" w:rsidR="00132685" w:rsidRDefault="00132685" w:rsidP="00132685">
      <w:r>
        <w:t>This action navigates the tab control at the top of the Blue Prism interactive client.</w:t>
      </w:r>
    </w:p>
    <w:p w14:paraId="6D19A1B9" w14:textId="0B47F171" w:rsidR="00132685" w:rsidRDefault="00C329AF" w:rsidP="00132685">
      <w:r>
        <w:rPr>
          <w:noProof/>
        </w:rPr>
        <w:drawing>
          <wp:inline distT="0" distB="0" distL="0" distR="0" wp14:anchorId="4F888D3D" wp14:editId="30997C72">
            <wp:extent cx="6480175" cy="372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2F3A" w14:textId="77777777" w:rsidR="00C329AF" w:rsidRPr="00132685" w:rsidRDefault="00C329AF" w:rsidP="00132685"/>
    <w:p w14:paraId="224EA03C" w14:textId="0F9CAC42" w:rsidR="00C329AF" w:rsidRDefault="00C329AF" w:rsidP="00C329AF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D23D0" w:rsidRPr="008D6F4C" w14:paraId="35C7111D" w14:textId="77777777" w:rsidTr="005D2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6A4C53" w14:textId="77777777" w:rsidR="005D23D0" w:rsidRPr="008D6F4C" w:rsidRDefault="005D23D0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5FECA57" w14:textId="77777777" w:rsidR="005D23D0" w:rsidRPr="008D6F4C" w:rsidRDefault="005D23D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7AA562AA" w14:textId="77777777" w:rsidR="005D23D0" w:rsidRPr="008D6F4C" w:rsidRDefault="005D23D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5D23D0" w:rsidRPr="008D6F4C" w14:paraId="320FECB7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0E85B08" w14:textId="2DCCC725" w:rsidR="005D23D0" w:rsidRPr="008D6F4C" w:rsidRDefault="005D23D0" w:rsidP="009665E1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Tab Name</w:t>
            </w:r>
          </w:p>
        </w:tc>
        <w:tc>
          <w:tcPr>
            <w:tcW w:w="1098" w:type="dxa"/>
          </w:tcPr>
          <w:p w14:paraId="5CF8FF0C" w14:textId="77777777" w:rsidR="005D23D0" w:rsidRPr="008D6F4C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575D5197" w14:textId="6195F155" w:rsidR="005D23D0" w:rsidRPr="008D6F4C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tab control to click. Valid entries are</w:t>
            </w:r>
            <w:r w:rsidR="007C1932">
              <w:rPr>
                <w:lang w:val="en-GB" w:eastAsia="zh-CN"/>
              </w:rPr>
              <w:t xml:space="preserve">: </w:t>
            </w:r>
            <w:r w:rsidR="007C1932" w:rsidRPr="007C1932">
              <w:rPr>
                <w:b/>
                <w:lang w:val="en-GB" w:eastAsia="zh-CN"/>
              </w:rPr>
              <w:t>Home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Studio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Control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Analytics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Releases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System</w:t>
            </w:r>
            <w:r w:rsidR="007C1932">
              <w:rPr>
                <w:lang w:val="en-GB" w:eastAsia="zh-CN"/>
              </w:rPr>
              <w:t>.</w:t>
            </w:r>
          </w:p>
        </w:tc>
      </w:tr>
      <w:tr w:rsidR="005D23D0" w:rsidRPr="008D6F4C" w14:paraId="41F515B6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1F43B66" w14:textId="77777777" w:rsidR="005D23D0" w:rsidRPr="008D6F4C" w:rsidRDefault="005D23D0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2197980A" w14:textId="77777777" w:rsidR="005D23D0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FB08542" w14:textId="2F0319FF" w:rsidR="005D23D0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</w:t>
            </w:r>
            <w:r w:rsidR="007C1932">
              <w:t xml:space="preserve"> in the Basic Actions VBO.</w:t>
            </w:r>
          </w:p>
        </w:tc>
      </w:tr>
    </w:tbl>
    <w:p w14:paraId="08890A8A" w14:textId="250927F3" w:rsidR="005D23D0" w:rsidRDefault="005D23D0" w:rsidP="005D23D0"/>
    <w:p w14:paraId="6B4E66B9" w14:textId="77777777" w:rsidR="007C1932" w:rsidRPr="005D23D0" w:rsidRDefault="007C1932" w:rsidP="005D23D0"/>
    <w:p w14:paraId="74AD080C" w14:textId="4241D873" w:rsidR="007F5EBB" w:rsidRDefault="007F5EBB">
      <w:pPr>
        <w:pStyle w:val="Heading4"/>
      </w:pPr>
      <w:r>
        <w:t>Outputs</w:t>
      </w:r>
    </w:p>
    <w:p w14:paraId="73199C39" w14:textId="2DB5F589" w:rsidR="007F5EBB" w:rsidRDefault="007F5EBB" w:rsidP="007F5EBB">
      <w:r>
        <w:t>N/A</w:t>
      </w:r>
    </w:p>
    <w:p w14:paraId="38995F3D" w14:textId="6EE77229" w:rsidR="007F5EBB" w:rsidRDefault="007F5EBB" w:rsidP="007F5EBB"/>
    <w:p w14:paraId="40138847" w14:textId="485FEF86" w:rsidR="007F5EBB" w:rsidRDefault="007F5EBB" w:rsidP="007F5EBB"/>
    <w:p w14:paraId="2374B874" w14:textId="4FD50CA3" w:rsidR="007F5EBB" w:rsidRDefault="007F5EBB" w:rsidP="007F5EBB"/>
    <w:p w14:paraId="3B52A288" w14:textId="6C3202A9" w:rsidR="007F5EBB" w:rsidRDefault="007F5EBB" w:rsidP="007F5EBB"/>
    <w:p w14:paraId="559D03A1" w14:textId="03A1299C" w:rsidR="007F5EBB" w:rsidRDefault="007F5EBB" w:rsidP="007F5EBB"/>
    <w:p w14:paraId="58C5EB49" w14:textId="3BE03067" w:rsidR="007F5EBB" w:rsidRDefault="007F5EBB" w:rsidP="007F5EBB"/>
    <w:p w14:paraId="22ADB3F0" w14:textId="7CDCD3D4" w:rsidR="007F5EBB" w:rsidRDefault="007F5EBB" w:rsidP="007F5EBB"/>
    <w:p w14:paraId="3EB75D75" w14:textId="1B892BA5" w:rsidR="007F5EBB" w:rsidRDefault="007F5EBB" w:rsidP="007F5EBB"/>
    <w:p w14:paraId="785C201F" w14:textId="01493489" w:rsidR="007F5EBB" w:rsidRDefault="007F5EBB" w:rsidP="007F5EBB"/>
    <w:p w14:paraId="70711534" w14:textId="3D4756E4" w:rsidR="007F5EBB" w:rsidRDefault="007F5EBB" w:rsidP="007F5EBB"/>
    <w:p w14:paraId="74DD3687" w14:textId="6581C0BE" w:rsidR="007F5EBB" w:rsidRDefault="007F5EBB" w:rsidP="007F5EBB"/>
    <w:p w14:paraId="3DCC21D9" w14:textId="5B3B6017" w:rsidR="007F5EBB" w:rsidRDefault="007F5EBB" w:rsidP="007F5EBB"/>
    <w:p w14:paraId="0FE23F87" w14:textId="75ABEA78" w:rsidR="007F5EBB" w:rsidRDefault="007F5EBB" w:rsidP="007F5EBB"/>
    <w:p w14:paraId="5F4EE1EC" w14:textId="703DFCF6" w:rsidR="007F5EBB" w:rsidRDefault="007F5EBB" w:rsidP="007F5EBB"/>
    <w:p w14:paraId="151E6E98" w14:textId="4B856F32" w:rsidR="007F5EBB" w:rsidRDefault="007F5EBB" w:rsidP="007F5EBB"/>
    <w:p w14:paraId="5907B0EC" w14:textId="171B2CD2" w:rsidR="007F5EBB" w:rsidRDefault="007F5EBB" w:rsidP="007F5EBB"/>
    <w:p w14:paraId="08933B06" w14:textId="134C1AA4" w:rsidR="007F5EBB" w:rsidRDefault="007F5EBB" w:rsidP="007F5EBB"/>
    <w:p w14:paraId="69A6C7AA" w14:textId="0D517790" w:rsidR="007F5EBB" w:rsidRDefault="007F5EBB" w:rsidP="007F5EBB"/>
    <w:p w14:paraId="096495D3" w14:textId="77777777" w:rsidR="007F5EBB" w:rsidRPr="007F5EBB" w:rsidRDefault="007F5EBB" w:rsidP="007F5EBB"/>
    <w:p w14:paraId="3E46A68A" w14:textId="3A72EB5C" w:rsidR="007F5EBB" w:rsidRDefault="007F5EBB">
      <w:pPr>
        <w:pStyle w:val="Heading3"/>
      </w:pPr>
      <w:r>
        <w:lastRenderedPageBreak/>
        <w:t>Sign Out</w:t>
      </w:r>
    </w:p>
    <w:p w14:paraId="65BBF991" w14:textId="4F5BD1A9" w:rsidR="007F5EBB" w:rsidRDefault="007F5EBB" w:rsidP="007F5EBB">
      <w:r>
        <w:t xml:space="preserve">This action </w:t>
      </w:r>
      <w:r w:rsidR="00013918">
        <w:t>clicks the Sign Out button on</w:t>
      </w:r>
      <w:r>
        <w:t xml:space="preserve"> the Blue Prism interactive client.</w:t>
      </w:r>
    </w:p>
    <w:p w14:paraId="6D35C4E9" w14:textId="2C512255" w:rsidR="0068237B" w:rsidRDefault="0068237B" w:rsidP="0068237B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59437EF2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E0FE554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52DD9F8E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B3EF4D6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67EB8203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1F148B7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07F7B81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15B1FAB4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3F9EE6FA" w14:textId="35F614B6" w:rsidR="0068237B" w:rsidRDefault="0068237B" w:rsidP="0068237B"/>
    <w:p w14:paraId="60DA87E5" w14:textId="2EDB3375" w:rsidR="0068237B" w:rsidRDefault="0068237B">
      <w:pPr>
        <w:pStyle w:val="Heading4"/>
      </w:pPr>
      <w:r>
        <w:t>Outputs</w:t>
      </w:r>
    </w:p>
    <w:p w14:paraId="2A51CF6B" w14:textId="43B321DF" w:rsidR="0068237B" w:rsidRDefault="0068237B" w:rsidP="0068237B">
      <w:r>
        <w:t>N/A</w:t>
      </w:r>
    </w:p>
    <w:p w14:paraId="4A272DD8" w14:textId="5C169C65" w:rsidR="0068237B" w:rsidRDefault="0068237B" w:rsidP="0068237B"/>
    <w:p w14:paraId="6A7AC23B" w14:textId="027A2EB9" w:rsidR="0068237B" w:rsidRDefault="0068237B" w:rsidP="0068237B"/>
    <w:p w14:paraId="245F2828" w14:textId="71943BCE" w:rsidR="0068237B" w:rsidRDefault="0068237B" w:rsidP="0068237B"/>
    <w:p w14:paraId="5EC7444C" w14:textId="1D93F832" w:rsidR="0068237B" w:rsidRDefault="0068237B" w:rsidP="0068237B"/>
    <w:p w14:paraId="50A54ECF" w14:textId="70CD4153" w:rsidR="0068237B" w:rsidRDefault="0068237B" w:rsidP="0068237B"/>
    <w:p w14:paraId="0D4FFD19" w14:textId="50AD69F1" w:rsidR="0068237B" w:rsidRDefault="0068237B" w:rsidP="0068237B"/>
    <w:p w14:paraId="27C635CB" w14:textId="7A0A6E28" w:rsidR="0068237B" w:rsidRDefault="0068237B" w:rsidP="0068237B"/>
    <w:p w14:paraId="7D30E452" w14:textId="57B41E4A" w:rsidR="0068237B" w:rsidRDefault="0068237B" w:rsidP="0068237B"/>
    <w:p w14:paraId="33FAEA81" w14:textId="3C0326BD" w:rsidR="0068237B" w:rsidRDefault="0068237B" w:rsidP="0068237B"/>
    <w:p w14:paraId="5FF1EC43" w14:textId="5F01AABE" w:rsidR="0068237B" w:rsidRDefault="0068237B" w:rsidP="0068237B"/>
    <w:p w14:paraId="5E002425" w14:textId="46779993" w:rsidR="0068237B" w:rsidRDefault="0068237B" w:rsidP="0068237B"/>
    <w:p w14:paraId="754B7916" w14:textId="6B713547" w:rsidR="0068237B" w:rsidRDefault="0068237B" w:rsidP="0068237B"/>
    <w:p w14:paraId="7115E165" w14:textId="6F74E297" w:rsidR="0068237B" w:rsidRDefault="0068237B" w:rsidP="0068237B"/>
    <w:p w14:paraId="7225A148" w14:textId="28A92CB0" w:rsidR="0068237B" w:rsidRDefault="0068237B" w:rsidP="0068237B"/>
    <w:p w14:paraId="7D241435" w14:textId="6C281EE7" w:rsidR="0068237B" w:rsidRDefault="0068237B" w:rsidP="0068237B"/>
    <w:p w14:paraId="5A366240" w14:textId="73642576" w:rsidR="0068237B" w:rsidRDefault="0068237B" w:rsidP="0068237B"/>
    <w:p w14:paraId="63FE1581" w14:textId="258BD699" w:rsidR="0068237B" w:rsidRDefault="0068237B" w:rsidP="0068237B"/>
    <w:p w14:paraId="00B4722B" w14:textId="258C9325" w:rsidR="0068237B" w:rsidRDefault="0068237B" w:rsidP="0068237B"/>
    <w:p w14:paraId="1CF5BCC6" w14:textId="1A57BE1A" w:rsidR="0068237B" w:rsidRDefault="0068237B" w:rsidP="0068237B"/>
    <w:p w14:paraId="3324B630" w14:textId="226E1D41" w:rsidR="0068237B" w:rsidRDefault="0068237B" w:rsidP="0068237B"/>
    <w:p w14:paraId="7564FF38" w14:textId="3E9FFD2B" w:rsidR="0068237B" w:rsidRDefault="0068237B" w:rsidP="0068237B"/>
    <w:p w14:paraId="1AC0398F" w14:textId="5B6CDBBE" w:rsidR="0068237B" w:rsidRDefault="0068237B" w:rsidP="0068237B"/>
    <w:p w14:paraId="7A36FC16" w14:textId="6142C14F" w:rsidR="0068237B" w:rsidRDefault="0068237B" w:rsidP="0068237B"/>
    <w:p w14:paraId="59489280" w14:textId="694D2000" w:rsidR="0068237B" w:rsidRDefault="0068237B" w:rsidP="0068237B"/>
    <w:p w14:paraId="4ED19796" w14:textId="77777777" w:rsidR="00BC2676" w:rsidRDefault="00BC2676" w:rsidP="0068237B"/>
    <w:p w14:paraId="68D3D220" w14:textId="77777777" w:rsidR="0068237B" w:rsidRPr="0068237B" w:rsidRDefault="0068237B" w:rsidP="0068237B"/>
    <w:p w14:paraId="596CB523" w14:textId="3AEB08C3" w:rsidR="008D6F4C" w:rsidRDefault="008D6F4C">
      <w:pPr>
        <w:pStyle w:val="Heading3"/>
      </w:pPr>
      <w:r>
        <w:lastRenderedPageBreak/>
        <w:t>Terminate</w:t>
      </w:r>
    </w:p>
    <w:p w14:paraId="65BC0445" w14:textId="5A49EE2B" w:rsidR="008D6F4C" w:rsidRDefault="008D6F4C" w:rsidP="008D6F4C">
      <w:r>
        <w:t xml:space="preserve">This action terminates the </w:t>
      </w:r>
      <w:r w:rsidR="0068237B">
        <w:t>Blue Prism interactive client.</w:t>
      </w:r>
    </w:p>
    <w:p w14:paraId="194C84A5" w14:textId="77777777" w:rsidR="008D6F4C" w:rsidRPr="008D6F4C" w:rsidRDefault="008D6F4C" w:rsidP="008D6F4C"/>
    <w:p w14:paraId="278970A1" w14:textId="65B464F8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07095316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35750229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4E0A7DF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9951312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2BAE094F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7A9A5D20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0EF39A27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326D71A8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A8089AD" w14:textId="478E3430" w:rsidR="008D6F4C" w:rsidRDefault="008D6F4C" w:rsidP="008D6F4C"/>
    <w:p w14:paraId="765FBDEB" w14:textId="704DE915" w:rsidR="008D6F4C" w:rsidRDefault="008D6F4C" w:rsidP="008D6F4C">
      <w:pPr>
        <w:pStyle w:val="Heading4"/>
      </w:pPr>
      <w:r>
        <w:t>Outputs</w:t>
      </w:r>
    </w:p>
    <w:p w14:paraId="77F3ADFB" w14:textId="5F13BED3" w:rsidR="008D6F4C" w:rsidRDefault="008D6F4C" w:rsidP="008D6F4C">
      <w:r>
        <w:t>N/A</w:t>
      </w:r>
    </w:p>
    <w:p w14:paraId="138C8829" w14:textId="115048C4" w:rsidR="008D6F4C" w:rsidRDefault="008D6F4C" w:rsidP="008D6F4C"/>
    <w:p w14:paraId="50043FB3" w14:textId="4E0C8E38" w:rsidR="008D6F4C" w:rsidRDefault="008D6F4C" w:rsidP="008D6F4C"/>
    <w:p w14:paraId="52B8CC2A" w14:textId="167D4E96" w:rsidR="008D6F4C" w:rsidRDefault="008D6F4C" w:rsidP="008D6F4C"/>
    <w:p w14:paraId="603C9679" w14:textId="0F6592D3" w:rsidR="008D6F4C" w:rsidRDefault="008D6F4C" w:rsidP="008D6F4C"/>
    <w:p w14:paraId="46BE6D96" w14:textId="127EF188" w:rsidR="008D6F4C" w:rsidRDefault="008D6F4C" w:rsidP="008D6F4C"/>
    <w:p w14:paraId="2B04A04F" w14:textId="6B86CF7D" w:rsidR="008D6F4C" w:rsidRDefault="008D6F4C" w:rsidP="008D6F4C"/>
    <w:p w14:paraId="2DD2D19E" w14:textId="0BC060C2" w:rsidR="008D6F4C" w:rsidRDefault="008D6F4C" w:rsidP="008D6F4C"/>
    <w:p w14:paraId="6E4CBB74" w14:textId="10C04E33" w:rsidR="008D6F4C" w:rsidRDefault="008D6F4C" w:rsidP="008D6F4C"/>
    <w:p w14:paraId="3C84B426" w14:textId="49FFE36E" w:rsidR="008D6F4C" w:rsidRDefault="008D6F4C" w:rsidP="008D6F4C"/>
    <w:p w14:paraId="78C4D3B1" w14:textId="31FA1A3F" w:rsidR="008D6F4C" w:rsidRDefault="008D6F4C" w:rsidP="008D6F4C"/>
    <w:p w14:paraId="62CDC0EC" w14:textId="0A6EF601" w:rsidR="008D6F4C" w:rsidRDefault="008D6F4C" w:rsidP="008D6F4C"/>
    <w:p w14:paraId="5DE036CA" w14:textId="7DA2C696" w:rsidR="008D6F4C" w:rsidRDefault="008D6F4C" w:rsidP="008D6F4C"/>
    <w:p w14:paraId="68A95536" w14:textId="4336E809" w:rsidR="008D6F4C" w:rsidRDefault="008D6F4C" w:rsidP="008D6F4C"/>
    <w:p w14:paraId="2C707EEE" w14:textId="72C24C3F" w:rsidR="008D6F4C" w:rsidRDefault="008D6F4C" w:rsidP="008D6F4C"/>
    <w:p w14:paraId="22F3FA49" w14:textId="04D57D7E" w:rsidR="008D6F4C" w:rsidRDefault="008D6F4C" w:rsidP="008D6F4C"/>
    <w:p w14:paraId="0D3BFC61" w14:textId="514DD227" w:rsidR="008D6F4C" w:rsidRDefault="008D6F4C" w:rsidP="008D6F4C"/>
    <w:p w14:paraId="318415DC" w14:textId="33475DC8" w:rsidR="008D6F4C" w:rsidRDefault="008D6F4C" w:rsidP="008D6F4C"/>
    <w:p w14:paraId="53E598B9" w14:textId="2A20CD98" w:rsidR="008D6F4C" w:rsidRDefault="008D6F4C" w:rsidP="008D6F4C"/>
    <w:p w14:paraId="477C18A2" w14:textId="7EC9E593" w:rsidR="008D6F4C" w:rsidRDefault="008D6F4C" w:rsidP="008D6F4C"/>
    <w:p w14:paraId="227939BB" w14:textId="1FA88231" w:rsidR="008D6F4C" w:rsidRDefault="008D6F4C" w:rsidP="008D6F4C"/>
    <w:p w14:paraId="1E9761AD" w14:textId="308AF574" w:rsidR="008D6F4C" w:rsidRDefault="008D6F4C" w:rsidP="008D6F4C"/>
    <w:p w14:paraId="5DF7212E" w14:textId="6CC0CAD5" w:rsidR="008D6F4C" w:rsidRDefault="008D6F4C" w:rsidP="008D6F4C"/>
    <w:p w14:paraId="3B324783" w14:textId="12EE496E" w:rsidR="008D6F4C" w:rsidRDefault="008D6F4C" w:rsidP="008D6F4C"/>
    <w:p w14:paraId="5A83B675" w14:textId="09FB9ADF" w:rsidR="008D6F4C" w:rsidRDefault="008D6F4C" w:rsidP="008D6F4C"/>
    <w:p w14:paraId="147113DD" w14:textId="5113B743" w:rsidR="008D6F4C" w:rsidRDefault="008D6F4C" w:rsidP="008D6F4C"/>
    <w:p w14:paraId="2070A6F0" w14:textId="6452D5BD" w:rsidR="00592504" w:rsidRDefault="00592504">
      <w:pPr>
        <w:pStyle w:val="Heading2"/>
      </w:pPr>
      <w:bookmarkStart w:id="12" w:name="_Toc39498236"/>
      <w:r>
        <w:lastRenderedPageBreak/>
        <w:t>Blue Prism v</w:t>
      </w:r>
      <w:r w:rsidR="001800F3">
        <w:t>6.6</w:t>
      </w:r>
      <w:r>
        <w:t xml:space="preserve"> – System Screen Actions</w:t>
      </w:r>
      <w:bookmarkEnd w:id="12"/>
    </w:p>
    <w:p w14:paraId="659CC666" w14:textId="0539A195" w:rsidR="00592504" w:rsidRDefault="006C3740">
      <w:pPr>
        <w:pStyle w:val="Heading3"/>
      </w:pPr>
      <w:r>
        <w:t>Select System Menu Item</w:t>
      </w:r>
    </w:p>
    <w:p w14:paraId="69D6A341" w14:textId="4FC0F9DA" w:rsidR="00592504" w:rsidRDefault="00592504" w:rsidP="00592504">
      <w:r>
        <w:t>This action clicks an option from the tree of options on the System screen.</w:t>
      </w:r>
    </w:p>
    <w:p w14:paraId="393DFB9C" w14:textId="768AAFDB" w:rsidR="00592504" w:rsidRDefault="00592504" w:rsidP="005925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BC906D" wp14:editId="3D4CD237">
                <wp:simplePos x="0" y="0"/>
                <wp:positionH relativeFrom="column">
                  <wp:posOffset>1649629</wp:posOffset>
                </wp:positionH>
                <wp:positionV relativeFrom="paragraph">
                  <wp:posOffset>356157</wp:posOffset>
                </wp:positionV>
                <wp:extent cx="1321696" cy="2348293"/>
                <wp:effectExtent l="19050" t="19050" r="1206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96" cy="234829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C769F" id="Rectangle 9" o:spid="_x0000_s1026" style="position:absolute;margin-left:129.9pt;margin-top:28.05pt;width:104.05pt;height:184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284DD942" wp14:editId="1434E576">
            <wp:extent cx="3848334" cy="279395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910" cy="28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369" w14:textId="2EA7AEEE" w:rsidR="00200061" w:rsidRDefault="00200061" w:rsidP="00200061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1523"/>
        <w:gridCol w:w="944"/>
        <w:gridCol w:w="7738"/>
      </w:tblGrid>
      <w:tr w:rsidR="00200061" w14:paraId="7DA5784E" w14:textId="77777777" w:rsidTr="005E7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2DD4AC8" w14:textId="77777777" w:rsidR="00200061" w:rsidRDefault="00200061" w:rsidP="00F70FEF">
            <w:r>
              <w:t>Parameter</w:t>
            </w:r>
          </w:p>
        </w:tc>
        <w:tc>
          <w:tcPr>
            <w:tcW w:w="810" w:type="dxa"/>
          </w:tcPr>
          <w:p w14:paraId="7E8A910D" w14:textId="77777777" w:rsidR="00200061" w:rsidRPr="00AB4A58" w:rsidRDefault="00200061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865" w:type="dxa"/>
          </w:tcPr>
          <w:p w14:paraId="24EB9AFC" w14:textId="77777777" w:rsidR="00200061" w:rsidRDefault="00200061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00061" w14:paraId="1A18E9CE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0054278" w14:textId="74A2F155" w:rsidR="00200061" w:rsidRDefault="00200061" w:rsidP="00F70FEF">
            <w:r>
              <w:t>Option Name</w:t>
            </w:r>
          </w:p>
        </w:tc>
        <w:tc>
          <w:tcPr>
            <w:tcW w:w="810" w:type="dxa"/>
          </w:tcPr>
          <w:p w14:paraId="74D3D26D" w14:textId="77777777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7D3CA1D2" w14:textId="41AA2EC3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5E15">
              <w:rPr>
                <w:b/>
                <w:bCs/>
              </w:rPr>
              <w:t>Required</w:t>
            </w:r>
            <w:r>
              <w:t xml:space="preserve"> – The name of the option to select from the System menu tree.</w:t>
            </w:r>
          </w:p>
        </w:tc>
      </w:tr>
      <w:tr w:rsidR="00200061" w14:paraId="5FB80B30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1837F35" w14:textId="2645D669" w:rsidR="00200061" w:rsidRDefault="00200061" w:rsidP="00F70FEF">
            <w:r>
              <w:t>Parent Name</w:t>
            </w:r>
          </w:p>
        </w:tc>
        <w:tc>
          <w:tcPr>
            <w:tcW w:w="810" w:type="dxa"/>
          </w:tcPr>
          <w:p w14:paraId="1CB3D49F" w14:textId="1A8E486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39F0A35D" w14:textId="761E86D2" w:rsidR="00200061" w:rsidRP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Optional – The name of the option </w:t>
            </w:r>
            <w:r>
              <w:rPr>
                <w:b/>
                <w:bCs/>
              </w:rPr>
              <w:t>one level above</w:t>
            </w:r>
            <w:r>
              <w:rPr>
                <w:bCs/>
              </w:rPr>
              <w:t xml:space="preserve"> the Option Name specified above. </w:t>
            </w:r>
          </w:p>
        </w:tc>
      </w:tr>
      <w:tr w:rsidR="006C3740" w14:paraId="29FD99EA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9659E81" w14:textId="03F559F0" w:rsidR="006C3740" w:rsidRDefault="006C3740" w:rsidP="00F70FEF">
            <w:r>
              <w:t>Process ID</w:t>
            </w:r>
          </w:p>
        </w:tc>
        <w:tc>
          <w:tcPr>
            <w:tcW w:w="810" w:type="dxa"/>
          </w:tcPr>
          <w:p w14:paraId="1A7E67AC" w14:textId="6E48A7BC" w:rsidR="006C3740" w:rsidRDefault="006C3740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7865" w:type="dxa"/>
          </w:tcPr>
          <w:p w14:paraId="7E5BFCC9" w14:textId="706684E2" w:rsidR="006C3740" w:rsidRDefault="006C374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71EE9A14" w14:textId="0C271C74" w:rsidR="00200061" w:rsidRDefault="00200061" w:rsidP="00200061"/>
    <w:p w14:paraId="537B52D9" w14:textId="4077FCA6" w:rsidR="00200061" w:rsidRDefault="00200061" w:rsidP="00200061">
      <w:pPr>
        <w:rPr>
          <w:bCs/>
        </w:rPr>
      </w:pPr>
      <w:r>
        <w:rPr>
          <w:bCs/>
        </w:rPr>
        <w:t>Some options appear multiple times in the tree (e.g. “</w:t>
      </w:r>
      <w:r w:rsidRPr="00200061">
        <w:rPr>
          <w:b/>
          <w:bCs/>
        </w:rPr>
        <w:t>Exposure</w:t>
      </w:r>
      <w:r>
        <w:rPr>
          <w:bCs/>
        </w:rPr>
        <w:t xml:space="preserve">”). Specifying the </w:t>
      </w:r>
      <w:r w:rsidRPr="00200061">
        <w:rPr>
          <w:b/>
          <w:bCs/>
        </w:rPr>
        <w:t>Parent Name</w:t>
      </w:r>
      <w:r>
        <w:rPr>
          <w:bCs/>
        </w:rPr>
        <w:t xml:space="preserve"> ensures the correct option is selected. If the </w:t>
      </w:r>
      <w:r w:rsidRPr="00200061">
        <w:rPr>
          <w:b/>
          <w:bCs/>
        </w:rPr>
        <w:t>Option Name</w:t>
      </w:r>
      <w:r>
        <w:rPr>
          <w:bCs/>
        </w:rPr>
        <w:t xml:space="preserve"> is unique to begin with,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required. If the </w:t>
      </w:r>
      <w:r w:rsidRPr="00200061">
        <w:rPr>
          <w:b/>
          <w:bCs/>
        </w:rPr>
        <w:t>Option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unique and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supplied, the action will attempt to select the first occurring instance of the option name.</w:t>
      </w:r>
    </w:p>
    <w:p w14:paraId="4FFA4E29" w14:textId="727A4C90" w:rsidR="00200061" w:rsidRPr="005E7865" w:rsidRDefault="00200061" w:rsidP="00200061">
      <w:pPr>
        <w:rPr>
          <w:b/>
          <w:bCs/>
        </w:rPr>
      </w:pPr>
      <w:r w:rsidRPr="005E7865">
        <w:rPr>
          <w:b/>
          <w:bCs/>
        </w:rPr>
        <w:t>Example Usages: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3870"/>
        <w:gridCol w:w="2070"/>
        <w:gridCol w:w="2070"/>
        <w:gridCol w:w="2195"/>
      </w:tblGrid>
      <w:tr w:rsidR="00200061" w14:paraId="572B9C96" w14:textId="4A156A54" w:rsidTr="006C3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75F88A15" w14:textId="233558E1" w:rsidR="00200061" w:rsidRDefault="00200061" w:rsidP="005E7865">
            <w:r>
              <w:t>Menu Option to Click</w:t>
            </w:r>
          </w:p>
        </w:tc>
        <w:tc>
          <w:tcPr>
            <w:tcW w:w="2070" w:type="dxa"/>
          </w:tcPr>
          <w:p w14:paraId="5AD645F5" w14:textId="4B1FEAC1" w:rsidR="00200061" w:rsidRPr="00AB4A58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 Name Value</w:t>
            </w:r>
          </w:p>
        </w:tc>
        <w:tc>
          <w:tcPr>
            <w:tcW w:w="2070" w:type="dxa"/>
          </w:tcPr>
          <w:p w14:paraId="6946AB6E" w14:textId="6C0A0719" w:rsidR="00200061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Parent Name Value</w:t>
            </w:r>
          </w:p>
        </w:tc>
        <w:tc>
          <w:tcPr>
            <w:tcW w:w="2195" w:type="dxa"/>
          </w:tcPr>
          <w:p w14:paraId="329D065D" w14:textId="6FEEF314" w:rsidR="00200061" w:rsidRDefault="00200061" w:rsidP="005E7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 or Required</w:t>
            </w:r>
          </w:p>
        </w:tc>
      </w:tr>
      <w:tr w:rsidR="00200061" w14:paraId="3E8BDE00" w14:textId="4D09DC33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3F230979" w14:textId="33A45BE3" w:rsidR="00200061" w:rsidRDefault="00200061" w:rsidP="00F70FEF">
            <w:r>
              <w:t>Objects &gt; Exposure</w:t>
            </w:r>
          </w:p>
        </w:tc>
        <w:tc>
          <w:tcPr>
            <w:tcW w:w="2070" w:type="dxa"/>
          </w:tcPr>
          <w:p w14:paraId="3E2F3EC6" w14:textId="63EA5C5E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Exposure</w:t>
            </w:r>
          </w:p>
        </w:tc>
        <w:tc>
          <w:tcPr>
            <w:tcW w:w="2070" w:type="dxa"/>
          </w:tcPr>
          <w:p w14:paraId="35880746" w14:textId="5EA86E7E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Objects</w:t>
            </w:r>
          </w:p>
        </w:tc>
        <w:tc>
          <w:tcPr>
            <w:tcW w:w="2195" w:type="dxa"/>
          </w:tcPr>
          <w:p w14:paraId="0E517622" w14:textId="7781F0B1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Required</w:t>
            </w:r>
            <w:r>
              <w:rPr>
                <w:bCs/>
              </w:rPr>
              <w:t xml:space="preserve"> </w:t>
            </w:r>
          </w:p>
        </w:tc>
      </w:tr>
      <w:tr w:rsidR="00200061" w14:paraId="61E1D7FF" w14:textId="662DB584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16D06A1D" w14:textId="4C9C5CBF" w:rsidR="00200061" w:rsidRDefault="00200061" w:rsidP="00F70FEF">
            <w:r>
              <w:t>Security &gt; Credentials</w:t>
            </w:r>
          </w:p>
        </w:tc>
        <w:tc>
          <w:tcPr>
            <w:tcW w:w="2070" w:type="dxa"/>
          </w:tcPr>
          <w:p w14:paraId="54839248" w14:textId="715FCD43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Credentials</w:t>
            </w:r>
          </w:p>
        </w:tc>
        <w:tc>
          <w:tcPr>
            <w:tcW w:w="2070" w:type="dxa"/>
          </w:tcPr>
          <w:p w14:paraId="568FB364" w14:textId="42D0607F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Security</w:t>
            </w:r>
          </w:p>
        </w:tc>
        <w:tc>
          <w:tcPr>
            <w:tcW w:w="2195" w:type="dxa"/>
          </w:tcPr>
          <w:p w14:paraId="02996784" w14:textId="25E6BCEF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</w:p>
        </w:tc>
      </w:tr>
      <w:tr w:rsidR="00200061" w14:paraId="01417D04" w14:textId="5224EF45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2180EE3C" w14:textId="0AF46577" w:rsidR="00200061" w:rsidRDefault="00200061" w:rsidP="00F70FEF">
            <w:r>
              <w:t>Objects &gt; Web API Services &gt; Connection Settings</w:t>
            </w:r>
          </w:p>
        </w:tc>
        <w:tc>
          <w:tcPr>
            <w:tcW w:w="2070" w:type="dxa"/>
          </w:tcPr>
          <w:p w14:paraId="6A40337C" w14:textId="12F96EA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Connection Settings</w:t>
            </w:r>
          </w:p>
        </w:tc>
        <w:tc>
          <w:tcPr>
            <w:tcW w:w="2070" w:type="dxa"/>
          </w:tcPr>
          <w:p w14:paraId="3C040506" w14:textId="39C63B5B" w:rsid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Web API Services</w:t>
            </w:r>
          </w:p>
        </w:tc>
        <w:tc>
          <w:tcPr>
            <w:tcW w:w="2195" w:type="dxa"/>
          </w:tcPr>
          <w:p w14:paraId="6DFC0C5F" w14:textId="1FEAF158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  <w:r>
              <w:rPr>
                <w:bCs/>
              </w:rPr>
              <w:t xml:space="preserve"> </w:t>
            </w:r>
          </w:p>
        </w:tc>
      </w:tr>
    </w:tbl>
    <w:p w14:paraId="3D3BC28E" w14:textId="77777777" w:rsidR="00200061" w:rsidRPr="00200061" w:rsidRDefault="00200061" w:rsidP="00200061"/>
    <w:p w14:paraId="487B8CEC" w14:textId="50DF3F78" w:rsidR="005E7865" w:rsidRDefault="005E7865">
      <w:pPr>
        <w:pStyle w:val="Heading4"/>
      </w:pPr>
      <w:r>
        <w:t>Outputs</w:t>
      </w:r>
    </w:p>
    <w:p w14:paraId="1F92C1F3" w14:textId="7C3DE5C0" w:rsidR="005E7865" w:rsidRDefault="005E7865" w:rsidP="005E7865">
      <w:r>
        <w:t>N/A</w:t>
      </w:r>
    </w:p>
    <w:p w14:paraId="76D644E4" w14:textId="6F375E87" w:rsidR="00136590" w:rsidRDefault="00134DE8" w:rsidP="00136590">
      <w:pPr>
        <w:pStyle w:val="Heading2"/>
      </w:pPr>
      <w:bookmarkStart w:id="13" w:name="_Toc39498237"/>
      <w:r>
        <w:lastRenderedPageBreak/>
        <w:t>Blue Prism v</w:t>
      </w:r>
      <w:r w:rsidR="001800F3">
        <w:t>6.6</w:t>
      </w:r>
      <w:r>
        <w:t xml:space="preserve"> – Credentials Actions</w:t>
      </w:r>
      <w:bookmarkEnd w:id="13"/>
    </w:p>
    <w:p w14:paraId="151DDD89" w14:textId="7D05841C" w:rsidR="00136590" w:rsidRDefault="00136590" w:rsidP="00136590">
      <w:r w:rsidRPr="00163F20">
        <w:t xml:space="preserve">This </w:t>
      </w:r>
      <w:r w:rsidR="005D05AD">
        <w:t>object</w:t>
      </w:r>
      <w:r w:rsidR="00025E15">
        <w:t xml:space="preserve"> </w:t>
      </w:r>
      <w:r w:rsidR="00134DE8">
        <w:t>interacts with the various credentials and credential screens in Blue Prism</w:t>
      </w:r>
    </w:p>
    <w:p w14:paraId="142DCF8D" w14:textId="622AF55D" w:rsidR="00134DE8" w:rsidRDefault="00134DE8" w:rsidP="00134DE8">
      <w:pPr>
        <w:jc w:val="center"/>
      </w:pPr>
      <w:r>
        <w:rPr>
          <w:noProof/>
        </w:rPr>
        <w:drawing>
          <wp:inline distT="0" distB="0" distL="0" distR="0" wp14:anchorId="2513DF4E" wp14:editId="4014B3C8">
            <wp:extent cx="4077127" cy="2960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C5D" w14:textId="52AF482C" w:rsidR="00134DE8" w:rsidRDefault="00134DE8" w:rsidP="00136590"/>
    <w:p w14:paraId="0C796F8C" w14:textId="27081F9D" w:rsidR="00134DE8" w:rsidRDefault="00134DE8" w:rsidP="00134DE8"/>
    <w:p w14:paraId="7DB18573" w14:textId="1E598E8E" w:rsidR="005D05AD" w:rsidRDefault="005D05AD" w:rsidP="00134DE8"/>
    <w:p w14:paraId="6CBEA823" w14:textId="69453CA6" w:rsidR="005D05AD" w:rsidRDefault="005D05AD" w:rsidP="00134DE8"/>
    <w:p w14:paraId="2034A8EA" w14:textId="1F40CF1C" w:rsidR="005D05AD" w:rsidRDefault="005D05AD" w:rsidP="00134DE8"/>
    <w:p w14:paraId="14561E32" w14:textId="46D12068" w:rsidR="005D05AD" w:rsidRDefault="005D05AD" w:rsidP="00134DE8"/>
    <w:p w14:paraId="5FD5111E" w14:textId="0BFE95DA" w:rsidR="005D05AD" w:rsidRDefault="005D05AD" w:rsidP="00134DE8"/>
    <w:p w14:paraId="40C77987" w14:textId="3F8E05C3" w:rsidR="005D05AD" w:rsidRDefault="005D05AD" w:rsidP="00134DE8"/>
    <w:p w14:paraId="467FDBE3" w14:textId="32236955" w:rsidR="005D05AD" w:rsidRDefault="005D05AD" w:rsidP="00134DE8"/>
    <w:p w14:paraId="138CC1DD" w14:textId="19F608EA" w:rsidR="005D05AD" w:rsidRDefault="005D05AD" w:rsidP="00134DE8"/>
    <w:p w14:paraId="0EC0B361" w14:textId="11AE56D3" w:rsidR="005D05AD" w:rsidRDefault="005D05AD" w:rsidP="00134DE8"/>
    <w:p w14:paraId="6845942C" w14:textId="77777777" w:rsidR="005D05AD" w:rsidRDefault="005D05AD" w:rsidP="00134DE8"/>
    <w:p w14:paraId="386C9DD0" w14:textId="39EF0975" w:rsidR="00134DE8" w:rsidRDefault="00134DE8" w:rsidP="00134DE8"/>
    <w:p w14:paraId="224A9FA1" w14:textId="23DA99F7" w:rsidR="00134DE8" w:rsidRDefault="00134DE8" w:rsidP="00134DE8"/>
    <w:p w14:paraId="14514E3B" w14:textId="0E32FB70" w:rsidR="00134DE8" w:rsidRDefault="00134DE8" w:rsidP="00134DE8"/>
    <w:p w14:paraId="54E4AE89" w14:textId="6408961C" w:rsidR="00134DE8" w:rsidRDefault="00134DE8" w:rsidP="00134DE8"/>
    <w:p w14:paraId="38738FEE" w14:textId="44657C8C" w:rsidR="00134DE8" w:rsidRDefault="00134DE8" w:rsidP="00134DE8"/>
    <w:p w14:paraId="0467CD98" w14:textId="1D4705AE" w:rsidR="00134DE8" w:rsidRDefault="00134DE8" w:rsidP="00134DE8"/>
    <w:p w14:paraId="48B1A64C" w14:textId="62459364" w:rsidR="00134DE8" w:rsidRDefault="00134DE8" w:rsidP="00134DE8"/>
    <w:p w14:paraId="22343EBE" w14:textId="77777777" w:rsidR="00134DE8" w:rsidRPr="00134DE8" w:rsidRDefault="00134DE8" w:rsidP="00134DE8"/>
    <w:p w14:paraId="13297660" w14:textId="4B63C921" w:rsidR="00136590" w:rsidRDefault="00134DE8" w:rsidP="00136590">
      <w:pPr>
        <w:pStyle w:val="Heading3"/>
      </w:pPr>
      <w:r>
        <w:lastRenderedPageBreak/>
        <w:t>Get All Credentials</w:t>
      </w:r>
    </w:p>
    <w:p w14:paraId="4E27D6E5" w14:textId="50524CAD" w:rsidR="00134DE8" w:rsidRDefault="00134DE8" w:rsidP="00134DE8">
      <w:r>
        <w:t>This action returns a collection of basic information about all the credentials stored in Blue Prism. The collection fields returned include:</w:t>
      </w:r>
    </w:p>
    <w:p w14:paraId="4B2AF585" w14:textId="62E8F4FF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1E0BBB12" w14:textId="18A29385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30020A38" w14:textId="62C3775E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07397E5B" w14:textId="1BD60141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5B3CB464" w14:textId="3D9F8A7C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2C907D2E" w14:textId="334735CB" w:rsidR="00134DE8" w:rsidRDefault="00134DE8" w:rsidP="00134DE8"/>
    <w:p w14:paraId="43B0565B" w14:textId="7B4228B3" w:rsidR="00134DE8" w:rsidRDefault="00134DE8" w:rsidP="00134DE8">
      <w:pPr>
        <w:pStyle w:val="Heading4"/>
      </w:pPr>
      <w:r>
        <w:t>Inputs</w:t>
      </w:r>
    </w:p>
    <w:p w14:paraId="3420662C" w14:textId="0B5AAAF2" w:rsidR="00134DE8" w:rsidRDefault="00134DE8" w:rsidP="00134DE8">
      <w:r>
        <w:t>N/A</w:t>
      </w:r>
    </w:p>
    <w:p w14:paraId="305CBE56" w14:textId="77777777" w:rsidR="00134DE8" w:rsidRPr="00134DE8" w:rsidRDefault="00134DE8" w:rsidP="00134DE8"/>
    <w:p w14:paraId="70FEBA76" w14:textId="2721D477" w:rsidR="00134DE8" w:rsidRDefault="00134DE8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CB7555F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C8EBBF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6C08BEE6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6906675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751E719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52E032" w14:textId="73271AFA" w:rsidR="00134DE8" w:rsidRDefault="00134DE8" w:rsidP="00F70FEF">
            <w:r>
              <w:t>Credentials</w:t>
            </w:r>
          </w:p>
        </w:tc>
        <w:tc>
          <w:tcPr>
            <w:tcW w:w="1098" w:type="dxa"/>
          </w:tcPr>
          <w:p w14:paraId="366FD154" w14:textId="4B2CE59F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ABE6465" w14:textId="58DE989D" w:rsidR="00134DE8" w:rsidRDefault="00134DE8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all credentials stored in Blue Prism</w:t>
            </w:r>
          </w:p>
        </w:tc>
      </w:tr>
      <w:tr w:rsidR="00DF6906" w14:paraId="7E5521E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C145CB" w14:textId="00A06B0B" w:rsidR="00DF6906" w:rsidRDefault="00DF6906" w:rsidP="00F70FEF">
            <w:r>
              <w:t>Process ID</w:t>
            </w:r>
          </w:p>
        </w:tc>
        <w:tc>
          <w:tcPr>
            <w:tcW w:w="1098" w:type="dxa"/>
          </w:tcPr>
          <w:p w14:paraId="049F42BC" w14:textId="5D2AE50D" w:rsidR="00DF6906" w:rsidRDefault="00DF6906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CFE370" w14:textId="51A20DF8" w:rsidR="00DF6906" w:rsidRDefault="00DF6906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7E0AF2C" w14:textId="6E91AE87" w:rsidR="00134DE8" w:rsidRDefault="00134DE8" w:rsidP="00134DE8"/>
    <w:p w14:paraId="65E155AB" w14:textId="6F8DC91A" w:rsidR="00134DE8" w:rsidRDefault="00134DE8" w:rsidP="00134DE8"/>
    <w:p w14:paraId="2D68D49F" w14:textId="29B19A13" w:rsidR="00134DE8" w:rsidRDefault="00134DE8" w:rsidP="00134DE8"/>
    <w:p w14:paraId="1D709B3A" w14:textId="03FFCF20" w:rsidR="00134DE8" w:rsidRDefault="00134DE8" w:rsidP="00134DE8"/>
    <w:p w14:paraId="07B9A3F1" w14:textId="77D3198F" w:rsidR="00134DE8" w:rsidRDefault="00134DE8" w:rsidP="00134DE8"/>
    <w:p w14:paraId="788867F3" w14:textId="2408CFCA" w:rsidR="00134DE8" w:rsidRDefault="00134DE8" w:rsidP="00134DE8"/>
    <w:p w14:paraId="01182B43" w14:textId="174069A2" w:rsidR="00134DE8" w:rsidRDefault="00134DE8" w:rsidP="00134DE8"/>
    <w:p w14:paraId="1D21197D" w14:textId="19DB80C7" w:rsidR="00134DE8" w:rsidRDefault="00134DE8" w:rsidP="00134DE8"/>
    <w:p w14:paraId="14E82282" w14:textId="288086A5" w:rsidR="00134DE8" w:rsidRDefault="00134DE8" w:rsidP="00134DE8"/>
    <w:p w14:paraId="65BA269E" w14:textId="31686636" w:rsidR="00134DE8" w:rsidRDefault="00134DE8" w:rsidP="00134DE8"/>
    <w:p w14:paraId="0D25E981" w14:textId="027BC313" w:rsidR="00134DE8" w:rsidRDefault="00134DE8" w:rsidP="00134DE8"/>
    <w:p w14:paraId="60F74EC5" w14:textId="0A95D57B" w:rsidR="00134DE8" w:rsidRDefault="00134DE8" w:rsidP="00134DE8"/>
    <w:p w14:paraId="312B881B" w14:textId="6E114507" w:rsidR="00134DE8" w:rsidRDefault="00134DE8" w:rsidP="00134DE8"/>
    <w:p w14:paraId="279219DA" w14:textId="2AF680DC" w:rsidR="00134DE8" w:rsidRDefault="00134DE8" w:rsidP="00134DE8"/>
    <w:p w14:paraId="4DBA4865" w14:textId="7E7827AD" w:rsidR="00134DE8" w:rsidRDefault="00134DE8" w:rsidP="00134DE8"/>
    <w:p w14:paraId="629701A5" w14:textId="56270310" w:rsidR="00134DE8" w:rsidRDefault="00134DE8" w:rsidP="00134DE8"/>
    <w:p w14:paraId="31AD5AC6" w14:textId="62802F3A" w:rsidR="00134DE8" w:rsidRDefault="00134DE8" w:rsidP="00134DE8"/>
    <w:p w14:paraId="6AA0A0FB" w14:textId="2F4CA004" w:rsidR="00134DE8" w:rsidRDefault="00134DE8" w:rsidP="00134DE8"/>
    <w:p w14:paraId="76928694" w14:textId="2E358BC9" w:rsidR="00134DE8" w:rsidRDefault="00134DE8">
      <w:pPr>
        <w:pStyle w:val="Heading3"/>
      </w:pPr>
      <w:r>
        <w:lastRenderedPageBreak/>
        <w:t>Get Credential</w:t>
      </w:r>
    </w:p>
    <w:p w14:paraId="574057CA" w14:textId="331AC109" w:rsidR="00134DE8" w:rsidRDefault="00134DE8" w:rsidP="00134DE8">
      <w:r>
        <w:t>This action retrieves basic information about a single credential including the following fields:</w:t>
      </w:r>
    </w:p>
    <w:p w14:paraId="2BBA8D8D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2ED52F91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438EA33E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52196BFF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3450F3BF" w14:textId="57205E46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0FCD93E6" w14:textId="77777777" w:rsidR="00C95E0A" w:rsidRDefault="00C95E0A" w:rsidP="00C95E0A"/>
    <w:p w14:paraId="7228709E" w14:textId="700002A1" w:rsidR="00C95E0A" w:rsidRDefault="00C95E0A" w:rsidP="00C95E0A">
      <w:pPr>
        <w:jc w:val="center"/>
      </w:pPr>
      <w:r>
        <w:rPr>
          <w:noProof/>
        </w:rPr>
        <w:drawing>
          <wp:inline distT="0" distB="0" distL="0" distR="0" wp14:anchorId="1FC89867" wp14:editId="6D8B7424">
            <wp:extent cx="4077127" cy="29600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96E" w14:textId="77777777" w:rsidR="00134DE8" w:rsidRPr="00134DE8" w:rsidRDefault="00134DE8" w:rsidP="00134DE8"/>
    <w:p w14:paraId="6C65148A" w14:textId="4CA5FA98" w:rsidR="00134DE8" w:rsidRDefault="00134DE8" w:rsidP="00134DE8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A5CC8D8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845B752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0596B170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121D7B4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1AA13AF5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491BFA4" w14:textId="1478B3E2" w:rsidR="00134DE8" w:rsidRDefault="00134DE8" w:rsidP="00F70FEF">
            <w:r>
              <w:t>Credential Name</w:t>
            </w:r>
          </w:p>
        </w:tc>
        <w:tc>
          <w:tcPr>
            <w:tcW w:w="1098" w:type="dxa"/>
          </w:tcPr>
          <w:p w14:paraId="0671CC43" w14:textId="0FF33054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6B5E1B8" w14:textId="7C128AC6" w:rsidR="00134DE8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basic information should be retrieved</w:t>
            </w:r>
          </w:p>
        </w:tc>
      </w:tr>
      <w:tr w:rsidR="00134DE8" w14:paraId="3B986C76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388205" w14:textId="512ABCC2" w:rsidR="00134DE8" w:rsidRDefault="003F238B" w:rsidP="00F70FEF">
            <w:r>
              <w:t>Process ID</w:t>
            </w:r>
          </w:p>
        </w:tc>
        <w:tc>
          <w:tcPr>
            <w:tcW w:w="1098" w:type="dxa"/>
          </w:tcPr>
          <w:p w14:paraId="4FE0E244" w14:textId="3723CEFA" w:rsidR="00134DE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1552C7D" w14:textId="3DD4EBAD" w:rsidR="00134DE8" w:rsidRPr="00C95E0A" w:rsidRDefault="003F238B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4E7E22A" w14:textId="77777777" w:rsidR="00C95E0A" w:rsidRPr="00134DE8" w:rsidRDefault="00C95E0A" w:rsidP="00134DE8"/>
    <w:p w14:paraId="5EDC3B20" w14:textId="5740F7DC" w:rsidR="00C95E0A" w:rsidRDefault="00C95E0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95E0A" w14:paraId="53E6DD51" w14:textId="77777777" w:rsidTr="00C95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20C1C15" w14:textId="77777777" w:rsidR="00C95E0A" w:rsidRDefault="00C95E0A" w:rsidP="00F70FEF">
            <w:r>
              <w:t>Parameter</w:t>
            </w:r>
          </w:p>
        </w:tc>
        <w:tc>
          <w:tcPr>
            <w:tcW w:w="1098" w:type="dxa"/>
          </w:tcPr>
          <w:p w14:paraId="359E39B5" w14:textId="77777777" w:rsidR="00C95E0A" w:rsidRPr="00AB4A58" w:rsidRDefault="00C95E0A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21893B2" w14:textId="77777777" w:rsidR="00C95E0A" w:rsidRDefault="00C95E0A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95E0A" w14:paraId="7A55644F" w14:textId="77777777" w:rsidTr="00C95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C55B78" w14:textId="48AD85D1" w:rsidR="00C95E0A" w:rsidRDefault="00C95E0A" w:rsidP="00F70FEF">
            <w:r>
              <w:t>Credential</w:t>
            </w:r>
          </w:p>
        </w:tc>
        <w:tc>
          <w:tcPr>
            <w:tcW w:w="1098" w:type="dxa"/>
          </w:tcPr>
          <w:p w14:paraId="6052EBC6" w14:textId="50BAE864" w:rsidR="00C95E0A" w:rsidRPr="00AB4A5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82BFB52" w14:textId="09BCC89B" w:rsidR="00C95E0A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the specified credential</w:t>
            </w:r>
          </w:p>
        </w:tc>
      </w:tr>
    </w:tbl>
    <w:p w14:paraId="7271A6AF" w14:textId="6E62C42A" w:rsidR="00C95E0A" w:rsidRDefault="00C95E0A" w:rsidP="00C95E0A"/>
    <w:p w14:paraId="5E0C715F" w14:textId="1E663BEE" w:rsidR="003F238B" w:rsidRDefault="003F238B" w:rsidP="00C95E0A"/>
    <w:p w14:paraId="5315DAF3" w14:textId="77777777" w:rsidR="003F238B" w:rsidRPr="00C95E0A" w:rsidRDefault="003F238B" w:rsidP="00C95E0A"/>
    <w:p w14:paraId="15A8BAB4" w14:textId="4DBFBD30" w:rsidR="00F5225A" w:rsidRDefault="00F5225A">
      <w:pPr>
        <w:pStyle w:val="Heading3"/>
      </w:pPr>
      <w:r>
        <w:lastRenderedPageBreak/>
        <w:t>Get Credential Type</w:t>
      </w:r>
    </w:p>
    <w:p w14:paraId="4FC9A870" w14:textId="4363C0D9" w:rsidR="00F5225A" w:rsidRDefault="00F5225A" w:rsidP="00F5225A">
      <w:r>
        <w:t>This action retrieves the Type value for a specified Credential</w:t>
      </w:r>
    </w:p>
    <w:p w14:paraId="6344A238" w14:textId="6C443438" w:rsidR="00F5225A" w:rsidRDefault="00F5225A" w:rsidP="00F5225A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5225A" w14:paraId="70C34D4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15AA3A" w14:textId="77777777" w:rsidR="00F5225A" w:rsidRDefault="00F5225A" w:rsidP="009665E1">
            <w:r>
              <w:t>Parameter</w:t>
            </w:r>
          </w:p>
        </w:tc>
        <w:tc>
          <w:tcPr>
            <w:tcW w:w="1098" w:type="dxa"/>
          </w:tcPr>
          <w:p w14:paraId="03303C21" w14:textId="77777777" w:rsidR="00F5225A" w:rsidRPr="00AB4A58" w:rsidRDefault="00F5225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C7F7548" w14:textId="77777777" w:rsidR="00F5225A" w:rsidRDefault="00F5225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225A" w14:paraId="0BB7508B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79ADBD" w14:textId="77777777" w:rsidR="00F5225A" w:rsidRDefault="00F5225A" w:rsidP="009665E1">
            <w:r>
              <w:t>Credential Name</w:t>
            </w:r>
          </w:p>
        </w:tc>
        <w:tc>
          <w:tcPr>
            <w:tcW w:w="1098" w:type="dxa"/>
          </w:tcPr>
          <w:p w14:paraId="4A0ADDA3" w14:textId="77777777" w:rsidR="00F5225A" w:rsidRPr="00AB4A58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DE595FA" w14:textId="03C6D9C2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Type should be retrieved</w:t>
            </w:r>
          </w:p>
        </w:tc>
      </w:tr>
      <w:tr w:rsidR="00F5225A" w14:paraId="6FBF3F9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99AB3B" w14:textId="77777777" w:rsidR="00F5225A" w:rsidRDefault="00F5225A" w:rsidP="009665E1">
            <w:r>
              <w:t>Process ID</w:t>
            </w:r>
          </w:p>
        </w:tc>
        <w:tc>
          <w:tcPr>
            <w:tcW w:w="1098" w:type="dxa"/>
          </w:tcPr>
          <w:p w14:paraId="2C4ABBE5" w14:textId="77777777" w:rsidR="00F5225A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A170247" w14:textId="77777777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F942C14" w14:textId="61B4207D" w:rsidR="00F5225A" w:rsidRDefault="00F5225A" w:rsidP="00F5225A"/>
    <w:p w14:paraId="381F4565" w14:textId="3B392970" w:rsidR="00F5225A" w:rsidRDefault="00F5225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7591D" w14:paraId="4001A6CA" w14:textId="77777777" w:rsidTr="00475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65B43A" w14:textId="77777777" w:rsidR="0047591D" w:rsidRDefault="0047591D" w:rsidP="009665E1">
            <w:r>
              <w:t>Parameter</w:t>
            </w:r>
          </w:p>
        </w:tc>
        <w:tc>
          <w:tcPr>
            <w:tcW w:w="1098" w:type="dxa"/>
          </w:tcPr>
          <w:p w14:paraId="69BFF726" w14:textId="77777777" w:rsidR="0047591D" w:rsidRPr="00AB4A58" w:rsidRDefault="0047591D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4796418" w14:textId="77777777" w:rsidR="0047591D" w:rsidRDefault="0047591D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7591D" w14:paraId="1FA63DFE" w14:textId="77777777" w:rsidTr="00475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A686475" w14:textId="162A6A31" w:rsidR="0047591D" w:rsidRDefault="0047591D" w:rsidP="009665E1">
            <w:r>
              <w:t>Credential Type</w:t>
            </w:r>
          </w:p>
        </w:tc>
        <w:tc>
          <w:tcPr>
            <w:tcW w:w="1098" w:type="dxa"/>
          </w:tcPr>
          <w:p w14:paraId="31E2A483" w14:textId="77777777" w:rsidR="0047591D" w:rsidRPr="00AB4A58" w:rsidRDefault="0047591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ECDFE6B" w14:textId="4A44C3CC" w:rsidR="0047591D" w:rsidRPr="00C95E0A" w:rsidRDefault="0047591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credential’s Type</w:t>
            </w:r>
          </w:p>
        </w:tc>
      </w:tr>
    </w:tbl>
    <w:p w14:paraId="1AF78E33" w14:textId="5A74942F" w:rsidR="00F5225A" w:rsidRDefault="00F5225A" w:rsidP="00F5225A"/>
    <w:p w14:paraId="6E0412A2" w14:textId="4B185442" w:rsidR="00F5225A" w:rsidRDefault="00F5225A" w:rsidP="00F5225A"/>
    <w:p w14:paraId="7F653812" w14:textId="69251168" w:rsidR="0047591D" w:rsidRDefault="0047591D" w:rsidP="00F5225A"/>
    <w:p w14:paraId="4E19C12F" w14:textId="4D151252" w:rsidR="0047591D" w:rsidRDefault="0047591D" w:rsidP="00F5225A"/>
    <w:p w14:paraId="3C6CC35C" w14:textId="338F65A8" w:rsidR="0047591D" w:rsidRDefault="0047591D" w:rsidP="00F5225A"/>
    <w:p w14:paraId="1F3BB194" w14:textId="5018428C" w:rsidR="0047591D" w:rsidRDefault="0047591D" w:rsidP="00F5225A"/>
    <w:p w14:paraId="4DBDCF26" w14:textId="05C0B9ED" w:rsidR="0047591D" w:rsidRDefault="0047591D" w:rsidP="00F5225A"/>
    <w:p w14:paraId="4DA979C3" w14:textId="79B0FE4F" w:rsidR="0047591D" w:rsidRDefault="0047591D" w:rsidP="00F5225A"/>
    <w:p w14:paraId="1619200D" w14:textId="5CEF563B" w:rsidR="0047591D" w:rsidRDefault="0047591D" w:rsidP="00F5225A"/>
    <w:p w14:paraId="64CC0886" w14:textId="026FD686" w:rsidR="0047591D" w:rsidRDefault="0047591D" w:rsidP="00F5225A"/>
    <w:p w14:paraId="17857DFE" w14:textId="773F2C4D" w:rsidR="0047591D" w:rsidRDefault="0047591D" w:rsidP="00F5225A"/>
    <w:p w14:paraId="4D936B33" w14:textId="2B846CA7" w:rsidR="0047591D" w:rsidRDefault="0047591D" w:rsidP="00F5225A"/>
    <w:p w14:paraId="12491671" w14:textId="18EEA360" w:rsidR="0047591D" w:rsidRDefault="0047591D" w:rsidP="00F5225A"/>
    <w:p w14:paraId="15FE67CE" w14:textId="5BE0F9B7" w:rsidR="0047591D" w:rsidRDefault="0047591D" w:rsidP="00F5225A"/>
    <w:p w14:paraId="60D8BDF1" w14:textId="75FBA5EE" w:rsidR="0047591D" w:rsidRDefault="0047591D" w:rsidP="00F5225A"/>
    <w:p w14:paraId="5219A46E" w14:textId="3CC5EB4D" w:rsidR="0047591D" w:rsidRDefault="0047591D" w:rsidP="00F5225A"/>
    <w:p w14:paraId="0FE0AC90" w14:textId="3948BDA5" w:rsidR="0047591D" w:rsidRDefault="0047591D" w:rsidP="00F5225A"/>
    <w:p w14:paraId="36A038A9" w14:textId="3BAA7D71" w:rsidR="0047591D" w:rsidRDefault="0047591D" w:rsidP="00F5225A"/>
    <w:p w14:paraId="169B2DEC" w14:textId="5A3D705A" w:rsidR="0047591D" w:rsidRDefault="0047591D" w:rsidP="00F5225A"/>
    <w:p w14:paraId="020C20B0" w14:textId="264EBA4F" w:rsidR="0047591D" w:rsidRDefault="0047591D" w:rsidP="00F5225A"/>
    <w:p w14:paraId="354E2F49" w14:textId="77777777" w:rsidR="0047591D" w:rsidRDefault="0047591D" w:rsidP="00F5225A"/>
    <w:p w14:paraId="4FEABFE8" w14:textId="7BD0F7C0" w:rsidR="00F5225A" w:rsidRDefault="00F5225A" w:rsidP="00F5225A"/>
    <w:p w14:paraId="1ABD841A" w14:textId="77777777" w:rsidR="00F5225A" w:rsidRPr="00F5225A" w:rsidRDefault="00F5225A" w:rsidP="00F5225A"/>
    <w:p w14:paraId="32DE8447" w14:textId="708FD312" w:rsidR="00C95E0A" w:rsidRDefault="00C95E0A">
      <w:pPr>
        <w:pStyle w:val="Heading3"/>
      </w:pPr>
      <w:r>
        <w:lastRenderedPageBreak/>
        <w:t xml:space="preserve">Open </w:t>
      </w:r>
      <w:r w:rsidR="009F05AC">
        <w:t>Credential Details Screen for New Credential</w:t>
      </w:r>
    </w:p>
    <w:p w14:paraId="45902964" w14:textId="3819F05C" w:rsidR="00C95E0A" w:rsidRDefault="00C95E0A" w:rsidP="00C95E0A">
      <w:r>
        <w:t>This action opens the form to create a new credential by clicking the “</w:t>
      </w:r>
      <w:r w:rsidRPr="009F05AC">
        <w:rPr>
          <w:b/>
        </w:rPr>
        <w:t>New</w:t>
      </w:r>
      <w:r>
        <w:t>” button on the Credentials screen.</w:t>
      </w:r>
    </w:p>
    <w:p w14:paraId="5626DCB3" w14:textId="5D87EDEA" w:rsidR="00C95E0A" w:rsidRDefault="00C95E0A" w:rsidP="00C95E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C94285" wp14:editId="7C7632CD">
                <wp:simplePos x="0" y="0"/>
                <wp:positionH relativeFrom="column">
                  <wp:posOffset>4873087</wp:posOffset>
                </wp:positionH>
                <wp:positionV relativeFrom="paragraph">
                  <wp:posOffset>612089</wp:posOffset>
                </wp:positionV>
                <wp:extent cx="286101" cy="129026"/>
                <wp:effectExtent l="0" t="0" r="1905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01" cy="12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6D548" id="Rectangle 13" o:spid="_x0000_s1026" style="position:absolute;margin-left:383.7pt;margin-top:48.2pt;width:22.55pt;height:1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915BE6" wp14:editId="69C7A880">
            <wp:extent cx="4256536" cy="307998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08" cy="30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07B7" w14:textId="77777777" w:rsidR="00C95E0A" w:rsidRPr="00C95E0A" w:rsidRDefault="00C95E0A" w:rsidP="00C95E0A"/>
    <w:p w14:paraId="6DC3C8BF" w14:textId="20704F3A" w:rsidR="00C95E0A" w:rsidRDefault="00C95E0A" w:rsidP="00C95E0A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F05AC" w14:paraId="356A535F" w14:textId="77777777" w:rsidTr="00220B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5CE4A0" w14:textId="77777777" w:rsidR="009F05AC" w:rsidRDefault="009F05AC" w:rsidP="009665E1">
            <w:r>
              <w:t>Parameter</w:t>
            </w:r>
          </w:p>
        </w:tc>
        <w:tc>
          <w:tcPr>
            <w:tcW w:w="1098" w:type="dxa"/>
          </w:tcPr>
          <w:p w14:paraId="05BB8C2B" w14:textId="77777777" w:rsidR="009F05AC" w:rsidRPr="00AB4A58" w:rsidRDefault="009F05A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6FD1063" w14:textId="77777777" w:rsidR="009F05AC" w:rsidRDefault="009F05A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F05AC" w14:paraId="482A9109" w14:textId="77777777" w:rsidTr="00220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F29358" w14:textId="77777777" w:rsidR="009F05AC" w:rsidRDefault="009F05AC" w:rsidP="009665E1">
            <w:r>
              <w:t>Process ID</w:t>
            </w:r>
          </w:p>
        </w:tc>
        <w:tc>
          <w:tcPr>
            <w:tcW w:w="1098" w:type="dxa"/>
          </w:tcPr>
          <w:p w14:paraId="5E0B8796" w14:textId="77777777" w:rsidR="009F05AC" w:rsidRDefault="009F05A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B5D5FA1" w14:textId="77777777" w:rsidR="009F05AC" w:rsidRPr="00C95E0A" w:rsidRDefault="009F05A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B2BDE7A" w14:textId="77777777" w:rsidR="00C95E0A" w:rsidRPr="00C95E0A" w:rsidRDefault="00C95E0A" w:rsidP="00C95E0A"/>
    <w:p w14:paraId="7D8A1E34" w14:textId="11E14161" w:rsidR="00C95E0A" w:rsidRDefault="00C95E0A">
      <w:pPr>
        <w:pStyle w:val="Heading4"/>
      </w:pPr>
      <w:r>
        <w:t>Outputs</w:t>
      </w:r>
    </w:p>
    <w:p w14:paraId="0995DF90" w14:textId="36F33D45" w:rsidR="00C95E0A" w:rsidRDefault="00C95E0A" w:rsidP="00C95E0A">
      <w:r>
        <w:t>N/A</w:t>
      </w:r>
    </w:p>
    <w:p w14:paraId="2C825244" w14:textId="1E9AB826" w:rsidR="00C63A19" w:rsidRDefault="00C63A19" w:rsidP="00C95E0A"/>
    <w:p w14:paraId="30973B2F" w14:textId="34C64873" w:rsidR="00C63A19" w:rsidRDefault="00C63A19" w:rsidP="00C95E0A"/>
    <w:p w14:paraId="35D63D78" w14:textId="7700E853" w:rsidR="00C63A19" w:rsidRDefault="00C63A19" w:rsidP="00C95E0A"/>
    <w:p w14:paraId="78DDC025" w14:textId="6E213F5A" w:rsidR="00C63A19" w:rsidRDefault="00C63A19" w:rsidP="00C95E0A"/>
    <w:p w14:paraId="0C885FE7" w14:textId="66D3CC4D" w:rsidR="00C63A19" w:rsidRDefault="00C63A19" w:rsidP="00C95E0A"/>
    <w:p w14:paraId="66518654" w14:textId="609B34FB" w:rsidR="00C63A19" w:rsidRDefault="00C63A19" w:rsidP="00C95E0A"/>
    <w:p w14:paraId="3D4C73AD" w14:textId="38FE7C4E" w:rsidR="00C63A19" w:rsidRDefault="00C63A19" w:rsidP="00C95E0A"/>
    <w:p w14:paraId="15F3889E" w14:textId="3ACCC56E" w:rsidR="00C63A19" w:rsidRDefault="00C63A19" w:rsidP="00C95E0A"/>
    <w:p w14:paraId="5CBED0FF" w14:textId="1F649DC8" w:rsidR="00C63A19" w:rsidRDefault="00C63A19" w:rsidP="00C95E0A"/>
    <w:p w14:paraId="7205BEA5" w14:textId="616FBA99" w:rsidR="00C63A19" w:rsidRDefault="00C63A19" w:rsidP="00C95E0A"/>
    <w:p w14:paraId="165666C3" w14:textId="77777777" w:rsidR="00C63A19" w:rsidRPr="00C95E0A" w:rsidRDefault="00C63A19" w:rsidP="00C95E0A"/>
    <w:p w14:paraId="00092D45" w14:textId="7F4C553C" w:rsidR="00B86846" w:rsidRDefault="00B86846">
      <w:pPr>
        <w:pStyle w:val="Heading3"/>
      </w:pPr>
      <w:r>
        <w:t>Open Credential Details Screen for Existing Credential</w:t>
      </w:r>
    </w:p>
    <w:p w14:paraId="2E6EE7C4" w14:textId="6A030F15" w:rsidR="000C4BE3" w:rsidRPr="000C4BE3" w:rsidRDefault="000C4BE3" w:rsidP="000C4BE3">
      <w:r>
        <w:t>This action opens the Credential Details screen for an existing credential by clicking the “</w:t>
      </w:r>
      <w:r>
        <w:rPr>
          <w:b/>
        </w:rPr>
        <w:t>Edit</w:t>
      </w:r>
      <w:r>
        <w:t>” button.</w:t>
      </w:r>
    </w:p>
    <w:p w14:paraId="6FBE258A" w14:textId="126693BD" w:rsidR="000C4BE3" w:rsidRDefault="000C4BE3" w:rsidP="000C4BE3">
      <w:pPr>
        <w:pStyle w:val="Heading4"/>
      </w:pPr>
      <w:r>
        <w:lastRenderedPageBreak/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793018A1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6EAC8B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6CDE51F8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FB9281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FA7C78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2DDA6A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0B20ED27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936A014" w14:textId="0B7DCDBC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edit</w:t>
            </w:r>
          </w:p>
        </w:tc>
      </w:tr>
      <w:tr w:rsidR="000C4BE3" w14:paraId="12A39C7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29D6818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5BAF3E74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FBCAE5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3E7DD9" w14:textId="744A6150" w:rsidR="000C4BE3" w:rsidRDefault="000C4BE3" w:rsidP="000C4BE3"/>
    <w:p w14:paraId="591F9906" w14:textId="434B0D39" w:rsidR="000C4BE3" w:rsidRPr="000C4BE3" w:rsidRDefault="000C4BE3" w:rsidP="000C4BE3"/>
    <w:p w14:paraId="31471D53" w14:textId="4B9111D7" w:rsidR="000C4BE3" w:rsidRDefault="000C4BE3">
      <w:pPr>
        <w:pStyle w:val="Heading4"/>
      </w:pPr>
      <w:r>
        <w:t>Outputs</w:t>
      </w:r>
    </w:p>
    <w:p w14:paraId="176636B5" w14:textId="0C4485D5" w:rsidR="000C4BE3" w:rsidRDefault="000C4BE3" w:rsidP="000C4BE3">
      <w:r>
        <w:t>N/A</w:t>
      </w:r>
    </w:p>
    <w:p w14:paraId="3BCEF327" w14:textId="0D52F08B" w:rsidR="000C4BE3" w:rsidRDefault="000C4BE3" w:rsidP="000C4BE3"/>
    <w:p w14:paraId="41E2C203" w14:textId="3339CBCD" w:rsidR="000C4BE3" w:rsidRDefault="000C4BE3" w:rsidP="000C4BE3"/>
    <w:p w14:paraId="4B4C41BA" w14:textId="478256A2" w:rsidR="000C4BE3" w:rsidRDefault="000C4BE3" w:rsidP="000C4BE3"/>
    <w:p w14:paraId="6E426B6D" w14:textId="052027FE" w:rsidR="000C4BE3" w:rsidRDefault="000C4BE3" w:rsidP="000C4BE3"/>
    <w:p w14:paraId="3DAAE442" w14:textId="60039F87" w:rsidR="000C4BE3" w:rsidRDefault="000C4BE3" w:rsidP="000C4BE3"/>
    <w:p w14:paraId="060BD8EF" w14:textId="0F8E08F7" w:rsidR="000C4BE3" w:rsidRDefault="000C4BE3" w:rsidP="000C4BE3"/>
    <w:p w14:paraId="56FAB1CA" w14:textId="6A8365DA" w:rsidR="000C4BE3" w:rsidRDefault="000C4BE3" w:rsidP="000C4BE3"/>
    <w:p w14:paraId="59AD73D8" w14:textId="0C1BA1A8" w:rsidR="000C4BE3" w:rsidRDefault="000C4BE3" w:rsidP="000C4BE3"/>
    <w:p w14:paraId="1B154F33" w14:textId="1B8C0E9A" w:rsidR="000C4BE3" w:rsidRDefault="000C4BE3" w:rsidP="000C4BE3"/>
    <w:p w14:paraId="6718F0D3" w14:textId="42DBC869" w:rsidR="000C4BE3" w:rsidRDefault="000C4BE3" w:rsidP="000C4BE3"/>
    <w:p w14:paraId="04A4445B" w14:textId="2CDF133A" w:rsidR="000C4BE3" w:rsidRDefault="000C4BE3" w:rsidP="000C4BE3"/>
    <w:p w14:paraId="04F16C72" w14:textId="3CD9F2C2" w:rsidR="000C4BE3" w:rsidRDefault="000C4BE3" w:rsidP="000C4BE3"/>
    <w:p w14:paraId="1042CFCD" w14:textId="6E2A9E59" w:rsidR="000C4BE3" w:rsidRDefault="000C4BE3" w:rsidP="000C4BE3"/>
    <w:p w14:paraId="7409A2FB" w14:textId="30BE71B1" w:rsidR="000C4BE3" w:rsidRDefault="000C4BE3" w:rsidP="000C4BE3"/>
    <w:p w14:paraId="151C6C8B" w14:textId="7E7CD0C8" w:rsidR="000C4BE3" w:rsidRDefault="000C4BE3" w:rsidP="000C4BE3"/>
    <w:p w14:paraId="15628304" w14:textId="7F48FBC1" w:rsidR="000C4BE3" w:rsidRDefault="000C4BE3" w:rsidP="000C4BE3"/>
    <w:p w14:paraId="2DEF0A02" w14:textId="465FC1F9" w:rsidR="000C4BE3" w:rsidRDefault="000C4BE3" w:rsidP="000C4BE3"/>
    <w:p w14:paraId="62A13FBA" w14:textId="5F16AD57" w:rsidR="000C4BE3" w:rsidRDefault="000C4BE3" w:rsidP="000C4BE3"/>
    <w:p w14:paraId="0404DC98" w14:textId="498F5B9B" w:rsidR="000C4BE3" w:rsidRDefault="000C4BE3" w:rsidP="000C4BE3"/>
    <w:p w14:paraId="1BBA1F7B" w14:textId="4E5660D0" w:rsidR="000C4BE3" w:rsidRDefault="000C4BE3" w:rsidP="000C4BE3"/>
    <w:p w14:paraId="62CCEF11" w14:textId="6AFC4168" w:rsidR="000C4BE3" w:rsidRDefault="000C4BE3" w:rsidP="000C4BE3"/>
    <w:p w14:paraId="6A6611A3" w14:textId="68BF98EB" w:rsidR="000C4BE3" w:rsidRDefault="000C4BE3" w:rsidP="000C4BE3"/>
    <w:p w14:paraId="195A4F22" w14:textId="77777777" w:rsidR="000C4BE3" w:rsidRDefault="000C4BE3" w:rsidP="000C4BE3"/>
    <w:p w14:paraId="76B556CE" w14:textId="5F632C7A" w:rsidR="000C4BE3" w:rsidRDefault="000C4BE3" w:rsidP="000C4BE3"/>
    <w:p w14:paraId="7AAE2473" w14:textId="77777777" w:rsidR="000C4BE3" w:rsidRPr="000C4BE3" w:rsidRDefault="000C4BE3" w:rsidP="000C4BE3"/>
    <w:p w14:paraId="25D01998" w14:textId="3E9BC37A" w:rsidR="000C4BE3" w:rsidRDefault="000C4BE3">
      <w:pPr>
        <w:pStyle w:val="Heading3"/>
      </w:pPr>
      <w:r>
        <w:lastRenderedPageBreak/>
        <w:t>Open Delete Credential Screen</w:t>
      </w:r>
    </w:p>
    <w:p w14:paraId="78A6E659" w14:textId="05B951B5" w:rsidR="000C4BE3" w:rsidRDefault="000C4BE3" w:rsidP="000C4BE3">
      <w:r>
        <w:t>This action clicks the “</w:t>
      </w:r>
      <w:r>
        <w:rPr>
          <w:b/>
        </w:rPr>
        <w:t>Delete</w:t>
      </w:r>
      <w:r>
        <w:t>” button for a selected credential to open the Deletion Confirmation screen.</w:t>
      </w:r>
    </w:p>
    <w:p w14:paraId="31803F08" w14:textId="77777777" w:rsidR="000C4BE3" w:rsidRPr="000C4BE3" w:rsidRDefault="000C4BE3" w:rsidP="000C4BE3"/>
    <w:p w14:paraId="66B305F6" w14:textId="0D4826B3" w:rsidR="000C4BE3" w:rsidRDefault="000C4BE3" w:rsidP="000C4BE3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1B6CD91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675DCE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78868172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B20FBE8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A95D9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D1DB3E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42D4ABB8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3CC95A5" w14:textId="5206D17F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delete</w:t>
            </w:r>
          </w:p>
        </w:tc>
      </w:tr>
      <w:tr w:rsidR="000C4BE3" w14:paraId="48ACDCD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B46FCF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723238DB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BBC0F8A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4014957" w14:textId="77777777" w:rsidR="000C4BE3" w:rsidRPr="000C4BE3" w:rsidRDefault="000C4BE3" w:rsidP="000C4BE3"/>
    <w:p w14:paraId="6A9FD2CB" w14:textId="689AA757" w:rsidR="000C4BE3" w:rsidRDefault="000C4BE3">
      <w:pPr>
        <w:pStyle w:val="Heading4"/>
      </w:pPr>
      <w:r>
        <w:t>Outputs</w:t>
      </w:r>
    </w:p>
    <w:p w14:paraId="101290FF" w14:textId="3212753D" w:rsidR="000C4BE3" w:rsidRDefault="000C4BE3" w:rsidP="000C4BE3">
      <w:r>
        <w:t>N/A</w:t>
      </w:r>
    </w:p>
    <w:p w14:paraId="0928653A" w14:textId="6DC02128" w:rsidR="00A37855" w:rsidRDefault="00A37855" w:rsidP="000C4BE3"/>
    <w:p w14:paraId="7EC4F97B" w14:textId="65A3F0EC" w:rsidR="00A37855" w:rsidRDefault="00A37855" w:rsidP="000C4BE3"/>
    <w:p w14:paraId="5D5E76B5" w14:textId="0BFCE9F4" w:rsidR="00A37855" w:rsidRDefault="00A37855" w:rsidP="000C4BE3"/>
    <w:p w14:paraId="00A7F436" w14:textId="4650626E" w:rsidR="00A37855" w:rsidRDefault="00A37855" w:rsidP="000C4BE3"/>
    <w:p w14:paraId="14DCF340" w14:textId="7B6CA2A8" w:rsidR="00A37855" w:rsidRDefault="00A37855" w:rsidP="000C4BE3"/>
    <w:p w14:paraId="11A90105" w14:textId="1B98C535" w:rsidR="00A37855" w:rsidRDefault="00A37855" w:rsidP="000C4BE3"/>
    <w:p w14:paraId="4ED2320F" w14:textId="70D73EF1" w:rsidR="00A37855" w:rsidRDefault="00A37855" w:rsidP="000C4BE3"/>
    <w:p w14:paraId="0C96870F" w14:textId="05C80652" w:rsidR="00A37855" w:rsidRDefault="00A37855" w:rsidP="000C4BE3"/>
    <w:p w14:paraId="65A73048" w14:textId="59F438B5" w:rsidR="00A37855" w:rsidRDefault="00A37855" w:rsidP="000C4BE3"/>
    <w:p w14:paraId="09306FF1" w14:textId="22433184" w:rsidR="00A37855" w:rsidRDefault="00A37855" w:rsidP="000C4BE3"/>
    <w:p w14:paraId="06CF5AF1" w14:textId="5BE075B0" w:rsidR="00A37855" w:rsidRDefault="00A37855" w:rsidP="000C4BE3"/>
    <w:p w14:paraId="4D0FCC3C" w14:textId="721AF7D4" w:rsidR="00A37855" w:rsidRDefault="00A37855" w:rsidP="000C4BE3"/>
    <w:p w14:paraId="0FA27EA6" w14:textId="67E158E1" w:rsidR="00A37855" w:rsidRDefault="00A37855" w:rsidP="000C4BE3"/>
    <w:p w14:paraId="4B1BA0E1" w14:textId="7DF7BC37" w:rsidR="00A37855" w:rsidRDefault="00A37855" w:rsidP="000C4BE3"/>
    <w:p w14:paraId="23FC7A13" w14:textId="27E3FA8E" w:rsidR="00A37855" w:rsidRDefault="00A37855" w:rsidP="000C4BE3"/>
    <w:p w14:paraId="700FD048" w14:textId="29B64AED" w:rsidR="00A37855" w:rsidRDefault="00A37855" w:rsidP="000C4BE3"/>
    <w:p w14:paraId="516527CF" w14:textId="30B51581" w:rsidR="00A37855" w:rsidRDefault="00A37855" w:rsidP="000C4BE3"/>
    <w:p w14:paraId="2E06BF85" w14:textId="53EE19FF" w:rsidR="00A37855" w:rsidRDefault="00A37855" w:rsidP="000C4BE3"/>
    <w:p w14:paraId="70682CD1" w14:textId="678C3E51" w:rsidR="00A37855" w:rsidRDefault="00A37855" w:rsidP="000C4BE3"/>
    <w:p w14:paraId="0A3F94F4" w14:textId="4441FADB" w:rsidR="00A37855" w:rsidRDefault="00A37855" w:rsidP="000C4BE3"/>
    <w:p w14:paraId="32416F76" w14:textId="135DDBC9" w:rsidR="00A37855" w:rsidRDefault="00A37855" w:rsidP="000C4BE3"/>
    <w:p w14:paraId="12C5604D" w14:textId="1CCC99E5" w:rsidR="00A37855" w:rsidRDefault="00A37855" w:rsidP="000C4BE3"/>
    <w:p w14:paraId="70389BB0" w14:textId="46B9A34D" w:rsidR="006B6602" w:rsidRDefault="006B6602" w:rsidP="000C4BE3"/>
    <w:p w14:paraId="5ABA9E42" w14:textId="77777777" w:rsidR="006B6602" w:rsidRPr="000C4BE3" w:rsidRDefault="006B6602" w:rsidP="000C4BE3"/>
    <w:p w14:paraId="1FFEEB2D" w14:textId="3AAAA7F2" w:rsidR="000C4BE3" w:rsidRDefault="00A37855">
      <w:pPr>
        <w:pStyle w:val="Heading3"/>
      </w:pPr>
      <w:r>
        <w:lastRenderedPageBreak/>
        <w:t>Click Delete Selected Items Button</w:t>
      </w:r>
    </w:p>
    <w:p w14:paraId="3FF9C648" w14:textId="4730458A" w:rsidR="00A37855" w:rsidRDefault="00A37855" w:rsidP="00A37855">
      <w:r>
        <w:t xml:space="preserve">This action clicks the “Delete Selected Items” button on the </w:t>
      </w:r>
      <w:r w:rsidR="006B6602">
        <w:t>d</w:t>
      </w:r>
      <w:r>
        <w:t xml:space="preserve">eletion </w:t>
      </w:r>
      <w:r w:rsidR="006B6602">
        <w:t>c</w:t>
      </w:r>
      <w:r>
        <w:t>onfirmation screen for a credential.</w:t>
      </w:r>
    </w:p>
    <w:p w14:paraId="387AB128" w14:textId="21E8941B" w:rsidR="006B6602" w:rsidRDefault="006B6602" w:rsidP="006B6602">
      <w:pPr>
        <w:jc w:val="center"/>
      </w:pPr>
      <w:r>
        <w:rPr>
          <w:noProof/>
        </w:rPr>
        <w:drawing>
          <wp:inline distT="0" distB="0" distL="0" distR="0" wp14:anchorId="39DF73DF" wp14:editId="20F60D2F">
            <wp:extent cx="2619579" cy="1377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548" cy="13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8288" w14:textId="77777777" w:rsidR="006B6602" w:rsidRPr="00A37855" w:rsidRDefault="006B6602" w:rsidP="006B6602"/>
    <w:p w14:paraId="624F729B" w14:textId="2A6C6684" w:rsidR="006B6602" w:rsidRDefault="006B6602" w:rsidP="006B660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6003" w14:paraId="1F1667FA" w14:textId="77777777" w:rsidTr="002D6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C3521E" w14:textId="77777777" w:rsidR="002D6003" w:rsidRDefault="002D6003" w:rsidP="009665E1">
            <w:r>
              <w:t>Parameter</w:t>
            </w:r>
          </w:p>
        </w:tc>
        <w:tc>
          <w:tcPr>
            <w:tcW w:w="1098" w:type="dxa"/>
          </w:tcPr>
          <w:p w14:paraId="7E320D01" w14:textId="77777777" w:rsidR="002D6003" w:rsidRPr="00AB4A58" w:rsidRDefault="002D600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129E3D6" w14:textId="77777777" w:rsidR="002D6003" w:rsidRDefault="002D600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6003" w14:paraId="65C6F181" w14:textId="77777777" w:rsidTr="002D6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837636" w14:textId="77777777" w:rsidR="002D6003" w:rsidRDefault="002D6003" w:rsidP="009665E1">
            <w:r>
              <w:t>Process ID</w:t>
            </w:r>
          </w:p>
        </w:tc>
        <w:tc>
          <w:tcPr>
            <w:tcW w:w="1098" w:type="dxa"/>
          </w:tcPr>
          <w:p w14:paraId="765AC410" w14:textId="77777777" w:rsidR="002D6003" w:rsidRDefault="002D600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320A0D6" w14:textId="77777777" w:rsidR="002D6003" w:rsidRPr="00C95E0A" w:rsidRDefault="002D600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BA59CB0" w14:textId="33251F65" w:rsidR="002D6003" w:rsidRDefault="002D6003" w:rsidP="002D6003"/>
    <w:p w14:paraId="32322A8D" w14:textId="77777777" w:rsidR="002D6003" w:rsidRPr="002D6003" w:rsidRDefault="002D6003" w:rsidP="002D6003"/>
    <w:p w14:paraId="49973A4A" w14:textId="76D0750A" w:rsidR="002D6003" w:rsidRDefault="002D6003">
      <w:pPr>
        <w:pStyle w:val="Heading4"/>
      </w:pPr>
      <w:r>
        <w:t>Outputs</w:t>
      </w:r>
    </w:p>
    <w:p w14:paraId="3626F7C5" w14:textId="2F560F9E" w:rsidR="002D6003" w:rsidRDefault="002D6003" w:rsidP="002D6003">
      <w:r>
        <w:t>N/A</w:t>
      </w:r>
    </w:p>
    <w:p w14:paraId="13A1FB2D" w14:textId="482D9F36" w:rsidR="002D6003" w:rsidRDefault="002D6003" w:rsidP="002D6003"/>
    <w:p w14:paraId="1941C31B" w14:textId="0AE6B4EF" w:rsidR="002D6003" w:rsidRDefault="002D6003" w:rsidP="002D6003"/>
    <w:p w14:paraId="4FB7EB4C" w14:textId="5DCA9E78" w:rsidR="002D6003" w:rsidRDefault="002D6003" w:rsidP="002D6003"/>
    <w:p w14:paraId="412E55F5" w14:textId="29A47537" w:rsidR="002D6003" w:rsidRDefault="002D6003" w:rsidP="002D6003"/>
    <w:p w14:paraId="25319753" w14:textId="7A87048B" w:rsidR="002D6003" w:rsidRDefault="002D6003" w:rsidP="002D6003"/>
    <w:p w14:paraId="28C64DF2" w14:textId="5AA903B8" w:rsidR="002D6003" w:rsidRDefault="002D6003" w:rsidP="002D6003"/>
    <w:p w14:paraId="21009CA3" w14:textId="2F85D72F" w:rsidR="002D6003" w:rsidRDefault="002D6003" w:rsidP="002D6003"/>
    <w:p w14:paraId="3C9CE1DE" w14:textId="6991D98A" w:rsidR="002D6003" w:rsidRDefault="002D6003" w:rsidP="002D6003"/>
    <w:p w14:paraId="1B535F72" w14:textId="688169DC" w:rsidR="002D6003" w:rsidRDefault="002D6003" w:rsidP="002D6003"/>
    <w:p w14:paraId="47C707C5" w14:textId="3981EB28" w:rsidR="002D6003" w:rsidRDefault="002D6003" w:rsidP="002D6003"/>
    <w:p w14:paraId="48272829" w14:textId="213C8370" w:rsidR="002D6003" w:rsidRDefault="002D6003" w:rsidP="002D6003"/>
    <w:p w14:paraId="298B31A9" w14:textId="5BFCEF4B" w:rsidR="002D6003" w:rsidRDefault="002D6003" w:rsidP="002D6003"/>
    <w:p w14:paraId="1174F45A" w14:textId="4ECEEDF2" w:rsidR="002D6003" w:rsidRDefault="002D6003" w:rsidP="002D6003"/>
    <w:p w14:paraId="738B412A" w14:textId="404FE9CF" w:rsidR="002D6003" w:rsidRDefault="002D6003" w:rsidP="002D6003"/>
    <w:p w14:paraId="54C98649" w14:textId="5231816D" w:rsidR="002D6003" w:rsidRDefault="002D6003" w:rsidP="002D6003"/>
    <w:p w14:paraId="503F0372" w14:textId="1C7405E2" w:rsidR="002D6003" w:rsidRDefault="002D6003" w:rsidP="002D6003"/>
    <w:p w14:paraId="2A125DEF" w14:textId="1DAA6175" w:rsidR="002D6003" w:rsidRDefault="002D6003" w:rsidP="002D6003"/>
    <w:p w14:paraId="2C6991DB" w14:textId="690D5BEB" w:rsidR="002D6003" w:rsidRDefault="002D6003" w:rsidP="002D6003"/>
    <w:p w14:paraId="3702B5F6" w14:textId="47E9A310" w:rsidR="002D6003" w:rsidRDefault="003F62B0">
      <w:pPr>
        <w:pStyle w:val="Heading3"/>
      </w:pPr>
      <w:r>
        <w:lastRenderedPageBreak/>
        <w:t>Click OK Button on Credential Details Screen</w:t>
      </w:r>
    </w:p>
    <w:p w14:paraId="69218ACE" w14:textId="4D213167" w:rsidR="003F62B0" w:rsidRDefault="003F62B0" w:rsidP="003F62B0">
      <w:r>
        <w:t>This action clicks the OK button on the Credential Details screen (and thus, commits any changes that were made on the form).</w:t>
      </w:r>
    </w:p>
    <w:p w14:paraId="0D7123E6" w14:textId="251ABC50" w:rsidR="003F62B0" w:rsidRDefault="00DB3908" w:rsidP="00DB3908">
      <w:pPr>
        <w:jc w:val="center"/>
      </w:pPr>
      <w:r>
        <w:rPr>
          <w:noProof/>
        </w:rPr>
        <w:drawing>
          <wp:inline distT="0" distB="0" distL="0" distR="0" wp14:anchorId="09009A17" wp14:editId="7F3B4E28">
            <wp:extent cx="2505694" cy="245758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FDE4" w14:textId="77777777" w:rsidR="00DB3908" w:rsidRPr="003F62B0" w:rsidRDefault="00DB3908" w:rsidP="003F62B0"/>
    <w:p w14:paraId="21324ED1" w14:textId="5CF381FF" w:rsidR="00DB3908" w:rsidRDefault="00DB3908" w:rsidP="00DB390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B3908" w14:paraId="349D606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BD9B86" w14:textId="77777777" w:rsidR="00DB3908" w:rsidRDefault="00DB3908" w:rsidP="009665E1">
            <w:r>
              <w:t>Parameter</w:t>
            </w:r>
          </w:p>
        </w:tc>
        <w:tc>
          <w:tcPr>
            <w:tcW w:w="1098" w:type="dxa"/>
          </w:tcPr>
          <w:p w14:paraId="6B0422C4" w14:textId="77777777" w:rsidR="00DB3908" w:rsidRPr="00AB4A58" w:rsidRDefault="00DB390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B6B729" w14:textId="77777777" w:rsidR="00DB3908" w:rsidRDefault="00DB390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3908" w14:paraId="6602FA7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4885EAF" w14:textId="77777777" w:rsidR="00DB3908" w:rsidRDefault="00DB3908" w:rsidP="009665E1">
            <w:r>
              <w:t>Process ID</w:t>
            </w:r>
          </w:p>
        </w:tc>
        <w:tc>
          <w:tcPr>
            <w:tcW w:w="1098" w:type="dxa"/>
          </w:tcPr>
          <w:p w14:paraId="4EA51E70" w14:textId="77777777" w:rsidR="00DB3908" w:rsidRDefault="00DB390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F8D97BD" w14:textId="77777777" w:rsidR="00DB3908" w:rsidRPr="00C95E0A" w:rsidRDefault="00DB390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CEEC35" w14:textId="1B4F61AD" w:rsidR="00DB3908" w:rsidRDefault="00DB3908" w:rsidP="00DB3908"/>
    <w:p w14:paraId="4F62F766" w14:textId="77777777" w:rsidR="00DB3908" w:rsidRPr="00DB3908" w:rsidRDefault="00DB3908" w:rsidP="00DB3908"/>
    <w:p w14:paraId="22B9DDD2" w14:textId="66097B03" w:rsidR="00DB3908" w:rsidRDefault="00DB3908">
      <w:pPr>
        <w:pStyle w:val="Heading4"/>
      </w:pPr>
      <w:r>
        <w:t>Outputs</w:t>
      </w:r>
    </w:p>
    <w:p w14:paraId="14C11BED" w14:textId="0A45F891" w:rsidR="00DB3908" w:rsidRDefault="00DB3908" w:rsidP="00DB3908">
      <w:r>
        <w:t>N/A</w:t>
      </w:r>
    </w:p>
    <w:p w14:paraId="395D9164" w14:textId="559F8471" w:rsidR="00DB3908" w:rsidRDefault="00DB3908" w:rsidP="00DB3908"/>
    <w:p w14:paraId="63A8B818" w14:textId="5AAB50C7" w:rsidR="00DB3908" w:rsidRDefault="00DB3908" w:rsidP="00DB3908"/>
    <w:p w14:paraId="7946B6E2" w14:textId="28E2FF14" w:rsidR="00DB3908" w:rsidRDefault="00DB3908" w:rsidP="00DB3908"/>
    <w:p w14:paraId="27606939" w14:textId="56EC783B" w:rsidR="00DB3908" w:rsidRDefault="00DB3908" w:rsidP="00DB3908"/>
    <w:p w14:paraId="48CD5F3A" w14:textId="09CB0E36" w:rsidR="00DB3908" w:rsidRDefault="00DB3908" w:rsidP="00DB3908"/>
    <w:p w14:paraId="4DECF4CC" w14:textId="16782561" w:rsidR="00DB3908" w:rsidRDefault="00DB3908" w:rsidP="00DB3908"/>
    <w:p w14:paraId="1A3EC9F7" w14:textId="75D6C665" w:rsidR="00DB3908" w:rsidRDefault="00DB3908" w:rsidP="00DB3908"/>
    <w:p w14:paraId="4B85FD56" w14:textId="6E54B4C4" w:rsidR="00DB3908" w:rsidRDefault="00DB3908" w:rsidP="00DB3908"/>
    <w:p w14:paraId="42A7ABF4" w14:textId="357C8715" w:rsidR="00DB3908" w:rsidRDefault="00DB3908" w:rsidP="00DB3908"/>
    <w:p w14:paraId="0557097F" w14:textId="771410F2" w:rsidR="00DB3908" w:rsidRDefault="00DB3908" w:rsidP="00DB3908"/>
    <w:p w14:paraId="57DAFC83" w14:textId="07161D50" w:rsidR="00DB3908" w:rsidRDefault="00DB3908" w:rsidP="00DB3908"/>
    <w:p w14:paraId="766F32DE" w14:textId="22FF6051" w:rsidR="00DB3908" w:rsidRDefault="00DB3908" w:rsidP="00DB3908"/>
    <w:p w14:paraId="3A1ECC08" w14:textId="4A86291F" w:rsidR="00DB3908" w:rsidRDefault="00DB3908" w:rsidP="00DB3908"/>
    <w:p w14:paraId="3A086E73" w14:textId="030AD58A" w:rsidR="00E632A6" w:rsidRDefault="00E632A6">
      <w:pPr>
        <w:pStyle w:val="Heading3"/>
      </w:pPr>
      <w:r>
        <w:lastRenderedPageBreak/>
        <w:t>Click Cancel Button on Credential Details Screen</w:t>
      </w:r>
    </w:p>
    <w:p w14:paraId="51AEC1C9" w14:textId="70C9F6F2" w:rsidR="00E632A6" w:rsidRDefault="00E632A6" w:rsidP="00E632A6">
      <w:r>
        <w:t>This action clicks the Cancel button the Credential Details screen and thus discards any changes that may have been made to the form.</w:t>
      </w:r>
    </w:p>
    <w:p w14:paraId="0F13A6B1" w14:textId="7FEE82AE" w:rsidR="00E632A6" w:rsidRDefault="00E632A6" w:rsidP="00E632A6">
      <w:pPr>
        <w:jc w:val="center"/>
      </w:pPr>
      <w:r>
        <w:rPr>
          <w:noProof/>
        </w:rPr>
        <w:drawing>
          <wp:inline distT="0" distB="0" distL="0" distR="0" wp14:anchorId="7C1837C1" wp14:editId="481FF2B4">
            <wp:extent cx="2505694" cy="245758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EFD" w14:textId="77777777" w:rsidR="00E632A6" w:rsidRPr="00E632A6" w:rsidRDefault="00E632A6" w:rsidP="00E632A6"/>
    <w:p w14:paraId="485F696F" w14:textId="2F33C54E" w:rsidR="00E632A6" w:rsidRDefault="00E632A6" w:rsidP="00E632A6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E632A6" w14:paraId="0E273C5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4B621F" w14:textId="77777777" w:rsidR="00E632A6" w:rsidRDefault="00E632A6" w:rsidP="009665E1">
            <w:r>
              <w:t>Parameter</w:t>
            </w:r>
          </w:p>
        </w:tc>
        <w:tc>
          <w:tcPr>
            <w:tcW w:w="1098" w:type="dxa"/>
          </w:tcPr>
          <w:p w14:paraId="19002EFC" w14:textId="77777777" w:rsidR="00E632A6" w:rsidRPr="00AB4A58" w:rsidRDefault="00E632A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717265B" w14:textId="77777777" w:rsidR="00E632A6" w:rsidRDefault="00E632A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E632A6" w14:paraId="5767C8E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438452" w14:textId="77777777" w:rsidR="00E632A6" w:rsidRDefault="00E632A6" w:rsidP="009665E1">
            <w:r>
              <w:t>Process ID</w:t>
            </w:r>
          </w:p>
        </w:tc>
        <w:tc>
          <w:tcPr>
            <w:tcW w:w="1098" w:type="dxa"/>
          </w:tcPr>
          <w:p w14:paraId="4337EAAC" w14:textId="77777777" w:rsidR="00E632A6" w:rsidRDefault="00E632A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3329AC1" w14:textId="77777777" w:rsidR="00E632A6" w:rsidRPr="00C95E0A" w:rsidRDefault="00E632A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82CA4B" w14:textId="77777777" w:rsidR="00E632A6" w:rsidRPr="00E632A6" w:rsidRDefault="00E632A6" w:rsidP="00E632A6"/>
    <w:p w14:paraId="599782C0" w14:textId="1DEE4742" w:rsidR="00E632A6" w:rsidRDefault="00E632A6">
      <w:pPr>
        <w:pStyle w:val="Heading4"/>
      </w:pPr>
      <w:r>
        <w:t>Outputs</w:t>
      </w:r>
    </w:p>
    <w:p w14:paraId="59306D9E" w14:textId="41D6ADD3" w:rsidR="00E632A6" w:rsidRDefault="00E632A6" w:rsidP="00E632A6">
      <w:r>
        <w:t>N/A</w:t>
      </w:r>
    </w:p>
    <w:p w14:paraId="63D75AA1" w14:textId="57BCD0AB" w:rsidR="00E632A6" w:rsidRDefault="00E632A6" w:rsidP="00E632A6"/>
    <w:p w14:paraId="019E0578" w14:textId="26447BCD" w:rsidR="00E632A6" w:rsidRDefault="00E632A6" w:rsidP="00E632A6"/>
    <w:p w14:paraId="2C4E2B96" w14:textId="4DEADCBD" w:rsidR="00E632A6" w:rsidRDefault="00E632A6" w:rsidP="00E632A6"/>
    <w:p w14:paraId="46232C8B" w14:textId="4E70A59D" w:rsidR="00E632A6" w:rsidRDefault="00E632A6" w:rsidP="00E632A6"/>
    <w:p w14:paraId="528E5F10" w14:textId="3AE1B949" w:rsidR="00E632A6" w:rsidRDefault="00E632A6" w:rsidP="00E632A6"/>
    <w:p w14:paraId="008E0282" w14:textId="6302F8A9" w:rsidR="00E632A6" w:rsidRDefault="00E632A6" w:rsidP="00E632A6"/>
    <w:p w14:paraId="040A5785" w14:textId="1BCC4C61" w:rsidR="00E632A6" w:rsidRDefault="00E632A6" w:rsidP="00E632A6"/>
    <w:p w14:paraId="079AEE86" w14:textId="5DBD3084" w:rsidR="00E632A6" w:rsidRDefault="00E632A6" w:rsidP="00E632A6"/>
    <w:p w14:paraId="3DFB2DBE" w14:textId="68169A2D" w:rsidR="00E632A6" w:rsidRDefault="00E632A6" w:rsidP="00E632A6"/>
    <w:p w14:paraId="4625AD7A" w14:textId="2E7D0833" w:rsidR="00E632A6" w:rsidRDefault="00E632A6" w:rsidP="00E632A6"/>
    <w:p w14:paraId="0DB04F11" w14:textId="3FD5FE0A" w:rsidR="00E632A6" w:rsidRDefault="00E632A6" w:rsidP="00E632A6"/>
    <w:p w14:paraId="0F7FAEB0" w14:textId="305D3C61" w:rsidR="00E632A6" w:rsidRDefault="00E632A6" w:rsidP="00E632A6"/>
    <w:p w14:paraId="03E20FB0" w14:textId="12807A21" w:rsidR="00E632A6" w:rsidRDefault="00E632A6" w:rsidP="00E632A6"/>
    <w:p w14:paraId="65D9F763" w14:textId="75F48207" w:rsidR="00E632A6" w:rsidRDefault="00E632A6" w:rsidP="00E632A6"/>
    <w:p w14:paraId="402D4A6B" w14:textId="248CB8B9" w:rsidR="00E632A6" w:rsidRDefault="00E632A6" w:rsidP="00E632A6"/>
    <w:p w14:paraId="6AFC0574" w14:textId="5D783558" w:rsidR="00E632A6" w:rsidRDefault="00E632A6">
      <w:pPr>
        <w:pStyle w:val="Heading3"/>
      </w:pPr>
      <w:r>
        <w:t>Set Credential Name</w:t>
      </w:r>
    </w:p>
    <w:p w14:paraId="67A3505A" w14:textId="10CAB42C" w:rsidR="00E632A6" w:rsidRDefault="00E632A6" w:rsidP="00E632A6">
      <w:r>
        <w:t xml:space="preserve">This </w:t>
      </w:r>
      <w:r w:rsidR="001E31DF">
        <w:t>action sets the text in the Name field of the Edit Credential screen.</w:t>
      </w:r>
    </w:p>
    <w:p w14:paraId="0322EB8A" w14:textId="56124C44" w:rsidR="001E31DF" w:rsidRDefault="001E31DF" w:rsidP="001E31DF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E31DF" w14:paraId="15B59E1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CF2B1D" w14:textId="77777777" w:rsidR="001E31DF" w:rsidRDefault="001E31DF" w:rsidP="009665E1">
            <w:r>
              <w:t>Parameter</w:t>
            </w:r>
          </w:p>
        </w:tc>
        <w:tc>
          <w:tcPr>
            <w:tcW w:w="1098" w:type="dxa"/>
          </w:tcPr>
          <w:p w14:paraId="7AB5EF0B" w14:textId="77777777" w:rsidR="001E31DF" w:rsidRPr="00AB4A58" w:rsidRDefault="001E31DF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A06E56" w14:textId="77777777" w:rsidR="001E31DF" w:rsidRDefault="001E31DF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E31DF" w14:paraId="19F046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7F2282" w14:textId="77777777" w:rsidR="001E31DF" w:rsidRDefault="001E31DF" w:rsidP="009665E1">
            <w:r>
              <w:t>Process ID</w:t>
            </w:r>
          </w:p>
        </w:tc>
        <w:tc>
          <w:tcPr>
            <w:tcW w:w="1098" w:type="dxa"/>
          </w:tcPr>
          <w:p w14:paraId="6F5BD7F9" w14:textId="777777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1796A50" w14:textId="77777777" w:rsidR="001E31DF" w:rsidRPr="00C95E0A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E31DF" w14:paraId="7786964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22DF83" w14:textId="3AAE7C02" w:rsidR="001E31DF" w:rsidRDefault="001E31DF" w:rsidP="009665E1">
            <w:r>
              <w:t>Name</w:t>
            </w:r>
          </w:p>
        </w:tc>
        <w:tc>
          <w:tcPr>
            <w:tcW w:w="1098" w:type="dxa"/>
          </w:tcPr>
          <w:p w14:paraId="63E59BE0" w14:textId="19EC30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A99C0CE" w14:textId="0A55B70B" w:rsidR="001E31DF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to enter </w:t>
            </w:r>
            <w:proofErr w:type="gramStart"/>
            <w:r>
              <w:t>in</w:t>
            </w:r>
            <w:r w:rsidR="009F50D3">
              <w:t xml:space="preserve"> </w:t>
            </w:r>
            <w:r>
              <w:t>to</w:t>
            </w:r>
            <w:proofErr w:type="gramEnd"/>
            <w:r>
              <w:t xml:space="preserve"> the Name field on the Credential Details screen.</w:t>
            </w:r>
          </w:p>
        </w:tc>
      </w:tr>
    </w:tbl>
    <w:p w14:paraId="1704C2B8" w14:textId="6D5A9EC1" w:rsidR="001E31DF" w:rsidRDefault="001E31DF" w:rsidP="001E31DF"/>
    <w:p w14:paraId="52EC1001" w14:textId="2904ADAA" w:rsidR="001E31DF" w:rsidRDefault="001E31DF">
      <w:pPr>
        <w:pStyle w:val="Heading4"/>
      </w:pPr>
      <w:r>
        <w:t>Outputs</w:t>
      </w:r>
    </w:p>
    <w:p w14:paraId="33871E10" w14:textId="465E1106" w:rsidR="001E31DF" w:rsidRDefault="001E31DF" w:rsidP="001E31DF">
      <w:r>
        <w:t>N/A</w:t>
      </w:r>
    </w:p>
    <w:p w14:paraId="21BFE6CD" w14:textId="5A061539" w:rsidR="001E31DF" w:rsidRDefault="001E31DF" w:rsidP="001E31DF"/>
    <w:p w14:paraId="366901E0" w14:textId="7579C3DE" w:rsidR="001E31DF" w:rsidRDefault="001E31DF" w:rsidP="001E31DF"/>
    <w:p w14:paraId="5B5BFF27" w14:textId="73585D65" w:rsidR="001E31DF" w:rsidRDefault="001E31DF" w:rsidP="001E31DF"/>
    <w:p w14:paraId="2003F0EB" w14:textId="523E1959" w:rsidR="001E31DF" w:rsidRDefault="001E31DF" w:rsidP="001E31DF"/>
    <w:p w14:paraId="335F4B17" w14:textId="69D09070" w:rsidR="001E31DF" w:rsidRDefault="001E31DF" w:rsidP="001E31DF"/>
    <w:p w14:paraId="014205CA" w14:textId="5CE4B57A" w:rsidR="001E31DF" w:rsidRDefault="001E31DF" w:rsidP="001E31DF"/>
    <w:p w14:paraId="4D12F1C5" w14:textId="6AD1FFCF" w:rsidR="001E31DF" w:rsidRDefault="001E31DF" w:rsidP="001E31DF"/>
    <w:p w14:paraId="154FA1F6" w14:textId="2B05144A" w:rsidR="001E31DF" w:rsidRDefault="001E31DF" w:rsidP="001E31DF"/>
    <w:p w14:paraId="7CE81E04" w14:textId="6FD47610" w:rsidR="001E31DF" w:rsidRDefault="001E31DF" w:rsidP="001E31DF"/>
    <w:p w14:paraId="44C23255" w14:textId="6911BDB8" w:rsidR="001E31DF" w:rsidRDefault="001E31DF" w:rsidP="001E31DF"/>
    <w:p w14:paraId="68A829B0" w14:textId="165429B8" w:rsidR="001E31DF" w:rsidRDefault="001E31DF" w:rsidP="001E31DF"/>
    <w:p w14:paraId="35D13716" w14:textId="363B0628" w:rsidR="001E31DF" w:rsidRDefault="001E31DF" w:rsidP="001E31DF"/>
    <w:p w14:paraId="11680B18" w14:textId="5F7E5409" w:rsidR="001E31DF" w:rsidRDefault="001E31DF" w:rsidP="001E31DF"/>
    <w:p w14:paraId="0C6ABF94" w14:textId="7644503A" w:rsidR="001E31DF" w:rsidRDefault="001E31DF" w:rsidP="001E31DF"/>
    <w:p w14:paraId="35C6BB81" w14:textId="24141636" w:rsidR="001E31DF" w:rsidRDefault="001E31DF" w:rsidP="001E31DF"/>
    <w:p w14:paraId="31A4E0FF" w14:textId="1D586623" w:rsidR="001E31DF" w:rsidRDefault="001E31DF" w:rsidP="001E31DF"/>
    <w:p w14:paraId="63531BD6" w14:textId="065FD9C1" w:rsidR="001E31DF" w:rsidRDefault="001E31DF" w:rsidP="001E31DF"/>
    <w:p w14:paraId="26318201" w14:textId="54551F61" w:rsidR="001E31DF" w:rsidRDefault="001E31DF" w:rsidP="001E31DF"/>
    <w:p w14:paraId="60A19CDC" w14:textId="330B8ED8" w:rsidR="001E31DF" w:rsidRDefault="001E31DF" w:rsidP="001E31DF"/>
    <w:p w14:paraId="5D73D606" w14:textId="1B73D22A" w:rsidR="001E31DF" w:rsidRDefault="001E31DF" w:rsidP="001E31DF"/>
    <w:p w14:paraId="4552480F" w14:textId="00A34723" w:rsidR="00134B6A" w:rsidRDefault="00134B6A" w:rsidP="001E31DF"/>
    <w:p w14:paraId="12ECBB78" w14:textId="77777777" w:rsidR="00134B6A" w:rsidRDefault="00134B6A" w:rsidP="001E31DF"/>
    <w:p w14:paraId="0C26ADDF" w14:textId="42E90DF7" w:rsidR="001E31DF" w:rsidRDefault="001E31DF" w:rsidP="001E31DF"/>
    <w:p w14:paraId="51C5C871" w14:textId="4CB1EE6E" w:rsidR="00DA7E5B" w:rsidRDefault="00DA7E5B">
      <w:pPr>
        <w:pStyle w:val="Heading3"/>
      </w:pPr>
      <w:r>
        <w:lastRenderedPageBreak/>
        <w:t>Set Credential Description</w:t>
      </w:r>
    </w:p>
    <w:p w14:paraId="74237CEE" w14:textId="77B450E4" w:rsidR="00343A22" w:rsidRDefault="00343A22" w:rsidP="00343A22">
      <w:r>
        <w:t>This action sets the text in the Description field of the Edit Credential screen.</w:t>
      </w:r>
    </w:p>
    <w:p w14:paraId="6C7E0793" w14:textId="19DC3D0B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6637085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4EE447A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53C5D8B5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817702B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034C78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48194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0FF3FB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B3C37C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F3ADED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D65D27" w14:textId="13F78247" w:rsidR="00134B6A" w:rsidRDefault="00134B6A" w:rsidP="009665E1">
            <w:r>
              <w:t>Description</w:t>
            </w:r>
          </w:p>
        </w:tc>
        <w:tc>
          <w:tcPr>
            <w:tcW w:w="1098" w:type="dxa"/>
          </w:tcPr>
          <w:p w14:paraId="31C0915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9466DC" w14:textId="7EC302C6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description to enter </w:t>
            </w:r>
            <w:proofErr w:type="gramStart"/>
            <w:r>
              <w:t>in</w:t>
            </w:r>
            <w:r w:rsidR="009F50D3">
              <w:t xml:space="preserve"> t</w:t>
            </w:r>
            <w:r>
              <w:t>o</w:t>
            </w:r>
            <w:proofErr w:type="gramEnd"/>
            <w:r>
              <w:t xml:space="preserve"> the description field on the Credential Details screen.</w:t>
            </w:r>
          </w:p>
        </w:tc>
      </w:tr>
    </w:tbl>
    <w:p w14:paraId="311E9F6F" w14:textId="77777777" w:rsidR="00134B6A" w:rsidRPr="00134B6A" w:rsidRDefault="00134B6A" w:rsidP="00134B6A"/>
    <w:p w14:paraId="5F258504" w14:textId="43726606" w:rsidR="00343A22" w:rsidRDefault="00343A22" w:rsidP="00343A22">
      <w:pPr>
        <w:pStyle w:val="Heading4"/>
      </w:pPr>
      <w:r>
        <w:t>Outputs</w:t>
      </w:r>
    </w:p>
    <w:p w14:paraId="16C0C315" w14:textId="1A4E6E14" w:rsidR="00134B6A" w:rsidRDefault="00134B6A" w:rsidP="00134B6A">
      <w:r>
        <w:t>N/A</w:t>
      </w:r>
    </w:p>
    <w:p w14:paraId="4DE1C151" w14:textId="68C22846" w:rsidR="009F50D3" w:rsidRDefault="009F50D3" w:rsidP="00134B6A"/>
    <w:p w14:paraId="7B8FFC30" w14:textId="5DCAB9D1" w:rsidR="009F50D3" w:rsidRDefault="009F50D3" w:rsidP="00134B6A"/>
    <w:p w14:paraId="454774D8" w14:textId="615A6E37" w:rsidR="009F50D3" w:rsidRDefault="009F50D3" w:rsidP="00134B6A"/>
    <w:p w14:paraId="65431576" w14:textId="599B35C5" w:rsidR="009F50D3" w:rsidRDefault="009F50D3" w:rsidP="00134B6A"/>
    <w:p w14:paraId="326AA19B" w14:textId="3FC68562" w:rsidR="009F50D3" w:rsidRDefault="009F50D3" w:rsidP="00134B6A"/>
    <w:p w14:paraId="3DF7E4C8" w14:textId="6A10A0E0" w:rsidR="009F50D3" w:rsidRDefault="009F50D3" w:rsidP="00134B6A"/>
    <w:p w14:paraId="1AF89183" w14:textId="4CF303CA" w:rsidR="009F50D3" w:rsidRDefault="009F50D3" w:rsidP="00134B6A"/>
    <w:p w14:paraId="21E534E0" w14:textId="712A3CB4" w:rsidR="009F50D3" w:rsidRDefault="009F50D3" w:rsidP="00134B6A"/>
    <w:p w14:paraId="7C67C298" w14:textId="33A12F24" w:rsidR="009F50D3" w:rsidRDefault="009F50D3" w:rsidP="00134B6A"/>
    <w:p w14:paraId="499A3D89" w14:textId="3D379938" w:rsidR="009F50D3" w:rsidRDefault="009F50D3" w:rsidP="00134B6A"/>
    <w:p w14:paraId="18FDDB21" w14:textId="5DCC3609" w:rsidR="009F50D3" w:rsidRDefault="009F50D3" w:rsidP="00134B6A"/>
    <w:p w14:paraId="7E41E82F" w14:textId="41754903" w:rsidR="009F50D3" w:rsidRDefault="009F50D3" w:rsidP="00134B6A"/>
    <w:p w14:paraId="4B7ECE55" w14:textId="5ABE6F57" w:rsidR="009F50D3" w:rsidRDefault="009F50D3" w:rsidP="00134B6A"/>
    <w:p w14:paraId="56C23BFD" w14:textId="74843B83" w:rsidR="009F50D3" w:rsidRDefault="009F50D3" w:rsidP="00134B6A"/>
    <w:p w14:paraId="0FEC124B" w14:textId="6E868AE7" w:rsidR="009F50D3" w:rsidRDefault="009F50D3" w:rsidP="00134B6A"/>
    <w:p w14:paraId="3A8BC0F2" w14:textId="1E75D5AA" w:rsidR="009F50D3" w:rsidRDefault="009F50D3" w:rsidP="00134B6A"/>
    <w:p w14:paraId="299294C1" w14:textId="77617A37" w:rsidR="009F50D3" w:rsidRDefault="009F50D3" w:rsidP="00134B6A"/>
    <w:p w14:paraId="719A8278" w14:textId="4F8C2469" w:rsidR="009F50D3" w:rsidRDefault="009F50D3" w:rsidP="00134B6A"/>
    <w:p w14:paraId="4E5DC2DC" w14:textId="7E094F47" w:rsidR="009F50D3" w:rsidRDefault="009F50D3" w:rsidP="00134B6A"/>
    <w:p w14:paraId="4633636F" w14:textId="3C7A70EA" w:rsidR="009F50D3" w:rsidRDefault="009F50D3" w:rsidP="00134B6A"/>
    <w:p w14:paraId="404AA7CF" w14:textId="0B149222" w:rsidR="009F50D3" w:rsidRDefault="009F50D3" w:rsidP="00134B6A"/>
    <w:p w14:paraId="2F36E557" w14:textId="6808FCEA" w:rsidR="009F50D3" w:rsidRDefault="009F50D3" w:rsidP="00134B6A"/>
    <w:p w14:paraId="3BDB93B2" w14:textId="71BDE2B6" w:rsidR="009F50D3" w:rsidRDefault="009F50D3" w:rsidP="00134B6A"/>
    <w:p w14:paraId="1CAF5229" w14:textId="77777777" w:rsidR="009F50D3" w:rsidRPr="00134B6A" w:rsidRDefault="009F50D3" w:rsidP="00134B6A"/>
    <w:p w14:paraId="51243231" w14:textId="5B90273F" w:rsidR="00DA7E5B" w:rsidRDefault="00DA7E5B">
      <w:pPr>
        <w:pStyle w:val="Heading3"/>
      </w:pPr>
      <w:r>
        <w:lastRenderedPageBreak/>
        <w:t>Set Credential Type</w:t>
      </w:r>
    </w:p>
    <w:p w14:paraId="30057AE4" w14:textId="322EBE6A" w:rsidR="00343A22" w:rsidRDefault="00343A22" w:rsidP="00343A22">
      <w:r>
        <w:t>This action selects the Type in the Type combo box of the Edit Credential screen.</w:t>
      </w:r>
    </w:p>
    <w:p w14:paraId="169EFC57" w14:textId="3A088FDA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7DF3B4A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615A4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41D127B1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FEC793C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D1392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66844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CED32FE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2CA11A3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4009A7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2E71A55" w14:textId="5DA9C244" w:rsidR="00134B6A" w:rsidRDefault="00134B6A" w:rsidP="009665E1">
            <w:r>
              <w:t>Type</w:t>
            </w:r>
          </w:p>
        </w:tc>
        <w:tc>
          <w:tcPr>
            <w:tcW w:w="1098" w:type="dxa"/>
          </w:tcPr>
          <w:p w14:paraId="76E9D15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110C18" w14:textId="585CDBE8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 to select from the Type combo box on the Credential Details screen.</w:t>
            </w:r>
          </w:p>
        </w:tc>
      </w:tr>
    </w:tbl>
    <w:p w14:paraId="75837D0D" w14:textId="77777777" w:rsidR="00134B6A" w:rsidRPr="00134B6A" w:rsidRDefault="00134B6A" w:rsidP="00134B6A"/>
    <w:p w14:paraId="6210FC9F" w14:textId="11A5CAAA" w:rsidR="00343A22" w:rsidRDefault="00343A22" w:rsidP="00343A22">
      <w:pPr>
        <w:pStyle w:val="Heading4"/>
      </w:pPr>
      <w:r>
        <w:t>Outputs</w:t>
      </w:r>
    </w:p>
    <w:p w14:paraId="205C8F50" w14:textId="75A73A0C" w:rsidR="009F50D3" w:rsidRDefault="009F50D3" w:rsidP="009F50D3">
      <w:r>
        <w:t>N/A</w:t>
      </w:r>
    </w:p>
    <w:p w14:paraId="2B6AE276" w14:textId="3E7E8556" w:rsidR="009F50D3" w:rsidRDefault="009F50D3" w:rsidP="009F50D3"/>
    <w:p w14:paraId="16CDFE20" w14:textId="779AC8D8" w:rsidR="009F50D3" w:rsidRDefault="009F50D3" w:rsidP="009F50D3"/>
    <w:p w14:paraId="081801A8" w14:textId="1C042ED3" w:rsidR="009F50D3" w:rsidRDefault="009F50D3" w:rsidP="009F50D3"/>
    <w:p w14:paraId="67850F3F" w14:textId="76A6BF5F" w:rsidR="009F50D3" w:rsidRDefault="009F50D3" w:rsidP="009F50D3"/>
    <w:p w14:paraId="76089765" w14:textId="42A4EF82" w:rsidR="009F50D3" w:rsidRDefault="009F50D3" w:rsidP="009F50D3"/>
    <w:p w14:paraId="4C8524C5" w14:textId="2AE06B8A" w:rsidR="009F50D3" w:rsidRDefault="009F50D3" w:rsidP="009F50D3"/>
    <w:p w14:paraId="7E8A5C07" w14:textId="1CF98303" w:rsidR="009F50D3" w:rsidRDefault="009F50D3" w:rsidP="009F50D3"/>
    <w:p w14:paraId="2B23D758" w14:textId="190908DD" w:rsidR="009F50D3" w:rsidRDefault="009F50D3" w:rsidP="009F50D3"/>
    <w:p w14:paraId="0AA5BB1D" w14:textId="1307FD30" w:rsidR="009F50D3" w:rsidRDefault="009F50D3" w:rsidP="009F50D3"/>
    <w:p w14:paraId="3488D003" w14:textId="7FA0D80E" w:rsidR="009F50D3" w:rsidRDefault="009F50D3" w:rsidP="009F50D3"/>
    <w:p w14:paraId="588D908A" w14:textId="49EED6EC" w:rsidR="009F50D3" w:rsidRDefault="009F50D3" w:rsidP="009F50D3"/>
    <w:p w14:paraId="6AB7FEF0" w14:textId="2FBC29E9" w:rsidR="009F50D3" w:rsidRDefault="009F50D3" w:rsidP="009F50D3"/>
    <w:p w14:paraId="60A0989F" w14:textId="0C0C08D2" w:rsidR="009F50D3" w:rsidRDefault="009F50D3" w:rsidP="009F50D3"/>
    <w:p w14:paraId="44BB19D6" w14:textId="58DAED66" w:rsidR="009F50D3" w:rsidRDefault="009F50D3" w:rsidP="009F50D3"/>
    <w:p w14:paraId="61D246E8" w14:textId="5AF71EDA" w:rsidR="009F50D3" w:rsidRDefault="009F50D3" w:rsidP="009F50D3"/>
    <w:p w14:paraId="5567729A" w14:textId="7CA45CE0" w:rsidR="009F50D3" w:rsidRDefault="009F50D3" w:rsidP="009F50D3"/>
    <w:p w14:paraId="488C02E6" w14:textId="3E57FF68" w:rsidR="009F50D3" w:rsidRDefault="009F50D3" w:rsidP="009F50D3"/>
    <w:p w14:paraId="50EE080E" w14:textId="56B7E1AB" w:rsidR="009F50D3" w:rsidRDefault="009F50D3" w:rsidP="009F50D3"/>
    <w:p w14:paraId="67593C21" w14:textId="6564A41D" w:rsidR="009F50D3" w:rsidRDefault="009F50D3" w:rsidP="009F50D3"/>
    <w:p w14:paraId="60F8DC7A" w14:textId="462F1C65" w:rsidR="009F50D3" w:rsidRDefault="009F50D3" w:rsidP="009F50D3"/>
    <w:p w14:paraId="186133FF" w14:textId="6414874A" w:rsidR="009F50D3" w:rsidRDefault="009F50D3" w:rsidP="009F50D3"/>
    <w:p w14:paraId="029710EE" w14:textId="78713547" w:rsidR="009F50D3" w:rsidRDefault="009F50D3" w:rsidP="009F50D3"/>
    <w:p w14:paraId="2A15D530" w14:textId="22A06EAD" w:rsidR="009F50D3" w:rsidRDefault="009F50D3" w:rsidP="009F50D3"/>
    <w:p w14:paraId="7FC2AD53" w14:textId="77777777" w:rsidR="009F50D3" w:rsidRPr="009F50D3" w:rsidRDefault="009F50D3" w:rsidP="009F50D3"/>
    <w:p w14:paraId="2B72C722" w14:textId="464BBCCD" w:rsidR="00DA7E5B" w:rsidRDefault="00DA7E5B">
      <w:pPr>
        <w:pStyle w:val="Heading3"/>
      </w:pPr>
      <w:r>
        <w:lastRenderedPageBreak/>
        <w:t>Set Credential Expiry Date</w:t>
      </w:r>
    </w:p>
    <w:p w14:paraId="52D83DD8" w14:textId="6F016760" w:rsidR="00343A22" w:rsidRDefault="00343A22" w:rsidP="00343A22">
      <w:r>
        <w:t>This action sets the Expiry Date in the Edit Credential screen.</w:t>
      </w:r>
    </w:p>
    <w:p w14:paraId="6296EB92" w14:textId="77777777" w:rsidR="00343A22" w:rsidRPr="00343A22" w:rsidRDefault="00343A22" w:rsidP="00343A22"/>
    <w:p w14:paraId="6C434A21" w14:textId="4D5E19A6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3726D95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40AA08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C7F2C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B9E8D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002A4A9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6C0EB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147E040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16CA60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57404CF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7B3EFE" w14:textId="07B8F147" w:rsidR="00134B6A" w:rsidRDefault="00A73A3D" w:rsidP="009665E1">
            <w:r>
              <w:t>Enable Expiry Date</w:t>
            </w:r>
          </w:p>
        </w:tc>
        <w:tc>
          <w:tcPr>
            <w:tcW w:w="1098" w:type="dxa"/>
          </w:tcPr>
          <w:p w14:paraId="202C7776" w14:textId="08C0F8D6" w:rsidR="00134B6A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4EF9BFE" w14:textId="63566617" w:rsidR="00134B6A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whether an expiry date should be enabled. Set False to disable expiry date, set True to enable expiry date.</w:t>
            </w:r>
          </w:p>
        </w:tc>
      </w:tr>
      <w:tr w:rsidR="00A73A3D" w14:paraId="67A4D34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154DD69" w14:textId="12C99E26" w:rsidR="00A73A3D" w:rsidRDefault="00A73A3D" w:rsidP="009665E1">
            <w:r>
              <w:t>Expiry Date</w:t>
            </w:r>
          </w:p>
        </w:tc>
        <w:tc>
          <w:tcPr>
            <w:tcW w:w="1098" w:type="dxa"/>
          </w:tcPr>
          <w:p w14:paraId="7FBEC8BA" w14:textId="29F1E22A" w:rsidR="00A73A3D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6746" w:type="dxa"/>
          </w:tcPr>
          <w:p w14:paraId="552781A1" w14:textId="28081241" w:rsidR="00A73A3D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expiry date to set.</w:t>
            </w:r>
          </w:p>
        </w:tc>
      </w:tr>
    </w:tbl>
    <w:p w14:paraId="2E0AD2AB" w14:textId="77777777" w:rsidR="00134B6A" w:rsidRPr="00134B6A" w:rsidRDefault="00134B6A" w:rsidP="00134B6A"/>
    <w:p w14:paraId="40B84823" w14:textId="1F68722C" w:rsidR="00343A22" w:rsidRDefault="00343A22" w:rsidP="00343A22">
      <w:pPr>
        <w:pStyle w:val="Heading4"/>
      </w:pPr>
      <w:r>
        <w:t>Outputs</w:t>
      </w:r>
    </w:p>
    <w:p w14:paraId="04F0B3F7" w14:textId="71157A8A" w:rsidR="00017267" w:rsidRDefault="00017267" w:rsidP="00017267">
      <w:r>
        <w:t>N/A</w:t>
      </w:r>
    </w:p>
    <w:p w14:paraId="600AECC8" w14:textId="6A80381E" w:rsidR="00017267" w:rsidRDefault="00017267" w:rsidP="00017267"/>
    <w:p w14:paraId="53F5D78D" w14:textId="195B1158" w:rsidR="009F50D3" w:rsidRDefault="009F50D3" w:rsidP="00017267"/>
    <w:p w14:paraId="55B51DA2" w14:textId="203EA054" w:rsidR="009F50D3" w:rsidRDefault="009F50D3" w:rsidP="00017267"/>
    <w:p w14:paraId="1D996D24" w14:textId="21FCC184" w:rsidR="009F50D3" w:rsidRDefault="009F50D3" w:rsidP="00017267"/>
    <w:p w14:paraId="7898AAB5" w14:textId="13D9E615" w:rsidR="009F50D3" w:rsidRDefault="009F50D3" w:rsidP="00017267"/>
    <w:p w14:paraId="295C5EB7" w14:textId="57AA56F7" w:rsidR="009F50D3" w:rsidRDefault="009F50D3" w:rsidP="00017267"/>
    <w:p w14:paraId="3CD71C52" w14:textId="2366406B" w:rsidR="009F50D3" w:rsidRDefault="009F50D3" w:rsidP="00017267"/>
    <w:p w14:paraId="24C21F6A" w14:textId="463BF77B" w:rsidR="009F50D3" w:rsidRDefault="009F50D3" w:rsidP="00017267"/>
    <w:p w14:paraId="0591F896" w14:textId="4BFA503C" w:rsidR="009F50D3" w:rsidRDefault="009F50D3" w:rsidP="00017267"/>
    <w:p w14:paraId="5CE4DB0C" w14:textId="52B43F9D" w:rsidR="009F50D3" w:rsidRDefault="009F50D3" w:rsidP="00017267"/>
    <w:p w14:paraId="67F94539" w14:textId="60E177B8" w:rsidR="009F50D3" w:rsidRDefault="009F50D3" w:rsidP="00017267"/>
    <w:p w14:paraId="44BAA9C8" w14:textId="481032A0" w:rsidR="009F50D3" w:rsidRDefault="009F50D3" w:rsidP="00017267"/>
    <w:p w14:paraId="3072FD37" w14:textId="4668FFB2" w:rsidR="009F50D3" w:rsidRDefault="009F50D3" w:rsidP="00017267"/>
    <w:p w14:paraId="45262BE7" w14:textId="646F0765" w:rsidR="009F50D3" w:rsidRDefault="009F50D3" w:rsidP="00017267"/>
    <w:p w14:paraId="127B9CAA" w14:textId="2B35D99C" w:rsidR="009F50D3" w:rsidRDefault="009F50D3" w:rsidP="00017267"/>
    <w:p w14:paraId="4BEA03D2" w14:textId="6BA17A6F" w:rsidR="009F50D3" w:rsidRDefault="009F50D3" w:rsidP="00017267"/>
    <w:p w14:paraId="2CE2EACA" w14:textId="1856019B" w:rsidR="009F50D3" w:rsidRDefault="009F50D3" w:rsidP="00017267"/>
    <w:p w14:paraId="36884FF5" w14:textId="267029C5" w:rsidR="009F50D3" w:rsidRDefault="009F50D3" w:rsidP="00017267"/>
    <w:p w14:paraId="37FF3426" w14:textId="54805784" w:rsidR="009F50D3" w:rsidRDefault="009F50D3" w:rsidP="00017267"/>
    <w:p w14:paraId="5AAA4841" w14:textId="51A2D5A1" w:rsidR="009F50D3" w:rsidRDefault="009F50D3" w:rsidP="00017267"/>
    <w:p w14:paraId="6EEA7088" w14:textId="32EBF297" w:rsidR="009F50D3" w:rsidRDefault="009F50D3" w:rsidP="00017267"/>
    <w:p w14:paraId="20C654F6" w14:textId="77777777" w:rsidR="009F50D3" w:rsidRPr="00017267" w:rsidRDefault="009F50D3" w:rsidP="00017267"/>
    <w:p w14:paraId="6BAB6832" w14:textId="23E7BC79" w:rsidR="00DA7E5B" w:rsidRDefault="00DA7E5B">
      <w:pPr>
        <w:pStyle w:val="Heading3"/>
      </w:pPr>
      <w:r>
        <w:lastRenderedPageBreak/>
        <w:t>Set Credential Validity</w:t>
      </w:r>
    </w:p>
    <w:p w14:paraId="0C362555" w14:textId="73B62D7E" w:rsidR="00343A22" w:rsidRDefault="00343A22" w:rsidP="00343A22">
      <w:r>
        <w:t xml:space="preserve">This action sets checks or unchecks the </w:t>
      </w:r>
      <w:r w:rsidR="008C72F0">
        <w:t>Marked as Invalid checkbox in the Edit Credential screen.</w:t>
      </w:r>
    </w:p>
    <w:p w14:paraId="2EFC2998" w14:textId="77777777" w:rsidR="009F50D3" w:rsidRPr="00343A22" w:rsidRDefault="009F50D3" w:rsidP="00343A22"/>
    <w:p w14:paraId="6C7FBA7D" w14:textId="58D59CEF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00C151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F306E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95C8B27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E53630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5E7D88EE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91B05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22751D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97BD3E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9E6C13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0FB09E6" w14:textId="4FA753D7" w:rsidR="00134B6A" w:rsidRDefault="00017267" w:rsidP="009665E1">
            <w:r>
              <w:t>Mark Credential Invalid</w:t>
            </w:r>
          </w:p>
        </w:tc>
        <w:tc>
          <w:tcPr>
            <w:tcW w:w="1098" w:type="dxa"/>
          </w:tcPr>
          <w:p w14:paraId="09B78490" w14:textId="66022F7E" w:rsidR="00134B6A" w:rsidRDefault="00017267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0655124" w14:textId="6AFFE172" w:rsidR="00134B6A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if the credential should be marked invalid. Set to True to mark credential invalid. Set to False to mark credential valid.</w:t>
            </w:r>
          </w:p>
        </w:tc>
      </w:tr>
    </w:tbl>
    <w:p w14:paraId="15F26AAC" w14:textId="77777777" w:rsidR="00134B6A" w:rsidRPr="00134B6A" w:rsidRDefault="00134B6A" w:rsidP="00134B6A"/>
    <w:p w14:paraId="1EA77E51" w14:textId="7578C1C1" w:rsidR="00343A22" w:rsidRDefault="00343A22" w:rsidP="00343A22">
      <w:pPr>
        <w:pStyle w:val="Heading4"/>
      </w:pPr>
      <w:r>
        <w:t>Outputs</w:t>
      </w:r>
    </w:p>
    <w:p w14:paraId="34AE0652" w14:textId="1AD47893" w:rsidR="00017267" w:rsidRDefault="00017267" w:rsidP="00017267">
      <w:r>
        <w:t>N/A</w:t>
      </w:r>
    </w:p>
    <w:p w14:paraId="64225666" w14:textId="14596D56" w:rsidR="009F50D3" w:rsidRDefault="009F50D3" w:rsidP="00017267"/>
    <w:p w14:paraId="45C42D65" w14:textId="120E5B87" w:rsidR="009F50D3" w:rsidRDefault="009F50D3" w:rsidP="00017267"/>
    <w:p w14:paraId="4BDA09BB" w14:textId="06B433E9" w:rsidR="009F50D3" w:rsidRDefault="009F50D3" w:rsidP="00017267"/>
    <w:p w14:paraId="4A38377A" w14:textId="69B5283F" w:rsidR="009F50D3" w:rsidRDefault="009F50D3" w:rsidP="00017267"/>
    <w:p w14:paraId="65D5EC6D" w14:textId="5ADBEEE2" w:rsidR="009F50D3" w:rsidRDefault="009F50D3" w:rsidP="00017267"/>
    <w:p w14:paraId="42683369" w14:textId="32891EC8" w:rsidR="009F50D3" w:rsidRDefault="009F50D3" w:rsidP="00017267"/>
    <w:p w14:paraId="516EBE1D" w14:textId="2080481D" w:rsidR="009F50D3" w:rsidRDefault="009F50D3" w:rsidP="00017267"/>
    <w:p w14:paraId="745B3163" w14:textId="69828D49" w:rsidR="009F50D3" w:rsidRDefault="009F50D3" w:rsidP="00017267"/>
    <w:p w14:paraId="50732021" w14:textId="6BA4806E" w:rsidR="009F50D3" w:rsidRDefault="009F50D3" w:rsidP="00017267"/>
    <w:p w14:paraId="20DFF220" w14:textId="4A587A55" w:rsidR="009F50D3" w:rsidRDefault="009F50D3" w:rsidP="00017267"/>
    <w:p w14:paraId="3F59FE5F" w14:textId="7A806723" w:rsidR="009F50D3" w:rsidRDefault="009F50D3" w:rsidP="00017267"/>
    <w:p w14:paraId="2B01A7BF" w14:textId="798D11F1" w:rsidR="009F50D3" w:rsidRDefault="009F50D3" w:rsidP="00017267"/>
    <w:p w14:paraId="33F6364C" w14:textId="078DE33F" w:rsidR="009F50D3" w:rsidRDefault="009F50D3" w:rsidP="00017267"/>
    <w:p w14:paraId="69538EFF" w14:textId="45A1C5CC" w:rsidR="009F50D3" w:rsidRDefault="009F50D3" w:rsidP="00017267"/>
    <w:p w14:paraId="6A2DF1EF" w14:textId="7FA73AF5" w:rsidR="009F50D3" w:rsidRDefault="009F50D3" w:rsidP="00017267"/>
    <w:p w14:paraId="4D8DC0BD" w14:textId="5227F6B0" w:rsidR="009F50D3" w:rsidRDefault="009F50D3" w:rsidP="00017267"/>
    <w:p w14:paraId="622FAA95" w14:textId="59AFFE81" w:rsidR="009F50D3" w:rsidRDefault="009F50D3" w:rsidP="00017267"/>
    <w:p w14:paraId="4FC375AD" w14:textId="18864D62" w:rsidR="009F50D3" w:rsidRDefault="009F50D3" w:rsidP="00017267"/>
    <w:p w14:paraId="735372C7" w14:textId="636735C0" w:rsidR="009F50D3" w:rsidRDefault="009F50D3" w:rsidP="00017267"/>
    <w:p w14:paraId="0985F187" w14:textId="728F754C" w:rsidR="009F50D3" w:rsidRDefault="009F50D3" w:rsidP="00017267"/>
    <w:p w14:paraId="0493D9BA" w14:textId="37146473" w:rsidR="009F50D3" w:rsidRDefault="009F50D3" w:rsidP="00017267"/>
    <w:p w14:paraId="245E6C3E" w14:textId="556B3F8B" w:rsidR="009F50D3" w:rsidRDefault="009F50D3" w:rsidP="00017267"/>
    <w:p w14:paraId="0E719A1B" w14:textId="77777777" w:rsidR="009F50D3" w:rsidRPr="00017267" w:rsidRDefault="009F50D3" w:rsidP="00017267"/>
    <w:p w14:paraId="29D6D34F" w14:textId="43623EA1" w:rsidR="00DA7E5B" w:rsidRDefault="00343A22">
      <w:pPr>
        <w:pStyle w:val="Heading3"/>
      </w:pPr>
      <w:r>
        <w:lastRenderedPageBreak/>
        <w:t>Set Credential Username and Password</w:t>
      </w:r>
    </w:p>
    <w:p w14:paraId="2B097E4E" w14:textId="3731B2C9" w:rsidR="008C72F0" w:rsidRDefault="008C72F0" w:rsidP="008C72F0">
      <w:r>
        <w:t>This action sets the Username and Password for credentials of type General, Basic Authentication, and Data Gateways Credentials.</w:t>
      </w:r>
    </w:p>
    <w:p w14:paraId="08A48C9C" w14:textId="77777777" w:rsidR="009F50D3" w:rsidRPr="008C72F0" w:rsidRDefault="009F50D3" w:rsidP="008C72F0"/>
    <w:p w14:paraId="7B2239D4" w14:textId="148E8351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24EE3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5828C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A21235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455EAF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1C304BB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D3629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679ED9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E9C45D9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1EB9DD0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3D5293D" w14:textId="4976F340" w:rsidR="00134B6A" w:rsidRDefault="00017267" w:rsidP="009665E1">
            <w:r>
              <w:t>Username</w:t>
            </w:r>
          </w:p>
        </w:tc>
        <w:tc>
          <w:tcPr>
            <w:tcW w:w="1098" w:type="dxa"/>
          </w:tcPr>
          <w:p w14:paraId="239BAB6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60B68A2" w14:textId="62209703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17267">
              <w:t>usern</w:t>
            </w:r>
            <w:r>
              <w:t xml:space="preserve">ame to enter </w:t>
            </w:r>
            <w:proofErr w:type="gramStart"/>
            <w:r>
              <w:t>in</w:t>
            </w:r>
            <w:r w:rsidR="00017267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017267">
              <w:t>usern</w:t>
            </w:r>
            <w:r>
              <w:t>ame field on the Credential Details screen.</w:t>
            </w:r>
          </w:p>
        </w:tc>
      </w:tr>
      <w:tr w:rsidR="00017267" w14:paraId="18DFA47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84FB7C" w14:textId="58032EF2" w:rsidR="00017267" w:rsidRDefault="00017267" w:rsidP="009665E1">
            <w:r>
              <w:t>Password</w:t>
            </w:r>
          </w:p>
        </w:tc>
        <w:tc>
          <w:tcPr>
            <w:tcW w:w="1098" w:type="dxa"/>
          </w:tcPr>
          <w:p w14:paraId="76B094BE" w14:textId="79F96CC9" w:rsidR="00017267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6F472EE9" w14:textId="7DE5174E" w:rsidR="00017267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password to enter </w:t>
            </w:r>
            <w:proofErr w:type="gramStart"/>
            <w:r>
              <w:t>in to</w:t>
            </w:r>
            <w:proofErr w:type="gramEnd"/>
            <w:r>
              <w:t xml:space="preserve"> the password field on the Credential Details screen</w:t>
            </w:r>
          </w:p>
        </w:tc>
      </w:tr>
    </w:tbl>
    <w:p w14:paraId="3A508056" w14:textId="77777777" w:rsidR="00134B6A" w:rsidRPr="00134B6A" w:rsidRDefault="00134B6A" w:rsidP="00134B6A"/>
    <w:p w14:paraId="0C0E60E2" w14:textId="658643E3" w:rsidR="00343A22" w:rsidRDefault="00343A22" w:rsidP="00343A22">
      <w:pPr>
        <w:pStyle w:val="Heading4"/>
      </w:pPr>
      <w:r>
        <w:t>Outputs</w:t>
      </w:r>
    </w:p>
    <w:p w14:paraId="6AE73DD8" w14:textId="2BB2EA01" w:rsidR="009F50D3" w:rsidRDefault="009F50D3" w:rsidP="009F50D3">
      <w:r>
        <w:t>N/A</w:t>
      </w:r>
    </w:p>
    <w:p w14:paraId="09C7FE16" w14:textId="586B3DAD" w:rsidR="009F50D3" w:rsidRDefault="009F50D3" w:rsidP="009F50D3"/>
    <w:p w14:paraId="2529EBB8" w14:textId="5444AB76" w:rsidR="009F50D3" w:rsidRDefault="009F50D3" w:rsidP="009F50D3"/>
    <w:p w14:paraId="6972C1DB" w14:textId="7283CF4A" w:rsidR="009F50D3" w:rsidRDefault="009F50D3" w:rsidP="009F50D3"/>
    <w:p w14:paraId="45B436D4" w14:textId="2DA8410D" w:rsidR="009F50D3" w:rsidRDefault="009F50D3" w:rsidP="009F50D3"/>
    <w:p w14:paraId="2AD467FD" w14:textId="31A62DB4" w:rsidR="009F50D3" w:rsidRDefault="009F50D3" w:rsidP="009F50D3"/>
    <w:p w14:paraId="4F340F3B" w14:textId="1B393728" w:rsidR="009F50D3" w:rsidRDefault="009F50D3" w:rsidP="009F50D3"/>
    <w:p w14:paraId="7D05C282" w14:textId="6103F248" w:rsidR="009F50D3" w:rsidRDefault="009F50D3" w:rsidP="009F50D3"/>
    <w:p w14:paraId="6F729423" w14:textId="19A9F6B5" w:rsidR="009F50D3" w:rsidRDefault="009F50D3" w:rsidP="009F50D3"/>
    <w:p w14:paraId="286A3820" w14:textId="0DF7EA36" w:rsidR="009F50D3" w:rsidRDefault="009F50D3" w:rsidP="009F50D3"/>
    <w:p w14:paraId="7AE0D123" w14:textId="1DC41C69" w:rsidR="009F50D3" w:rsidRDefault="009F50D3" w:rsidP="009F50D3"/>
    <w:p w14:paraId="0782A2D1" w14:textId="39ACE805" w:rsidR="009F50D3" w:rsidRDefault="009F50D3" w:rsidP="009F50D3"/>
    <w:p w14:paraId="394DD538" w14:textId="79F9912B" w:rsidR="009F50D3" w:rsidRDefault="009F50D3" w:rsidP="009F50D3"/>
    <w:p w14:paraId="764317ED" w14:textId="06F9E24D" w:rsidR="009F50D3" w:rsidRDefault="009F50D3" w:rsidP="009F50D3"/>
    <w:p w14:paraId="3B6B598C" w14:textId="205724D5" w:rsidR="009F50D3" w:rsidRDefault="009F50D3" w:rsidP="009F50D3"/>
    <w:p w14:paraId="4A2CB21B" w14:textId="2FB98E86" w:rsidR="009F50D3" w:rsidRDefault="009F50D3" w:rsidP="009F50D3"/>
    <w:p w14:paraId="7C9D86EA" w14:textId="424DAFDA" w:rsidR="009F50D3" w:rsidRDefault="009F50D3" w:rsidP="009F50D3"/>
    <w:p w14:paraId="396006F4" w14:textId="33F7806E" w:rsidR="009F50D3" w:rsidRDefault="009F50D3" w:rsidP="009F50D3"/>
    <w:p w14:paraId="3906C1DF" w14:textId="53484D8B" w:rsidR="009F50D3" w:rsidRDefault="009F50D3" w:rsidP="009F50D3"/>
    <w:p w14:paraId="17D3BCEB" w14:textId="31033AAB" w:rsidR="009F50D3" w:rsidRDefault="009F50D3" w:rsidP="009F50D3"/>
    <w:p w14:paraId="63EE8DE8" w14:textId="51C6EAAD" w:rsidR="009F50D3" w:rsidRDefault="009F50D3" w:rsidP="009F50D3"/>
    <w:p w14:paraId="5725D02E" w14:textId="77777777" w:rsidR="009F50D3" w:rsidRPr="009F50D3" w:rsidRDefault="009F50D3" w:rsidP="009F50D3"/>
    <w:p w14:paraId="7DCBB961" w14:textId="1E096A72" w:rsidR="00DA7E5B" w:rsidRDefault="00343A22">
      <w:pPr>
        <w:pStyle w:val="Heading3"/>
      </w:pPr>
      <w:r>
        <w:lastRenderedPageBreak/>
        <w:t>Set Credential Client ID and Client Secret</w:t>
      </w:r>
    </w:p>
    <w:p w14:paraId="6A4567A9" w14:textId="60B04CAD" w:rsidR="00C54106" w:rsidRDefault="00C54106" w:rsidP="00C54106">
      <w:r>
        <w:t xml:space="preserve">This action sets the </w:t>
      </w:r>
      <w:r w:rsidR="009908D8">
        <w:t>Client ID</w:t>
      </w:r>
      <w:r>
        <w:t xml:space="preserve"> and </w:t>
      </w:r>
      <w:r w:rsidR="009908D8">
        <w:t>Client Secret</w:t>
      </w:r>
      <w:r>
        <w:t xml:space="preserve"> for credentials of type OAuth 2.0 (</w:t>
      </w:r>
      <w:r w:rsidR="009908D8">
        <w:t>Client Credentials</w:t>
      </w:r>
      <w:r>
        <w:t>)</w:t>
      </w:r>
    </w:p>
    <w:p w14:paraId="667A6C20" w14:textId="77777777" w:rsidR="009F50D3" w:rsidRPr="00C54106" w:rsidRDefault="009F50D3" w:rsidP="00C54106"/>
    <w:p w14:paraId="6B1173EC" w14:textId="5B603425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285A799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FB2F6D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F5740A3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1579776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8D3303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F742A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75C53F0F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B11115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71E74E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ED8040" w14:textId="71C6F54F" w:rsidR="00134B6A" w:rsidRDefault="006C57D0" w:rsidP="009665E1">
            <w:r>
              <w:t>Client ID</w:t>
            </w:r>
          </w:p>
        </w:tc>
        <w:tc>
          <w:tcPr>
            <w:tcW w:w="1098" w:type="dxa"/>
          </w:tcPr>
          <w:p w14:paraId="7A5E0205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8073CE" w14:textId="3CC9103F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>Client ID</w:t>
            </w:r>
            <w:r>
              <w:t xml:space="preserve"> to enter </w:t>
            </w:r>
            <w:proofErr w:type="gramStart"/>
            <w:r>
              <w:t>in</w:t>
            </w:r>
            <w:r w:rsidR="006C57D0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6C57D0">
              <w:t>Client ID</w:t>
            </w:r>
            <w:r>
              <w:t xml:space="preserve"> field on the Credential Details screen.</w:t>
            </w:r>
          </w:p>
        </w:tc>
      </w:tr>
      <w:tr w:rsidR="006C57D0" w14:paraId="75E19CC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FC6D09" w14:textId="5811B23B" w:rsidR="006C57D0" w:rsidRDefault="006C57D0" w:rsidP="009665E1">
            <w:r>
              <w:t>Client Secret</w:t>
            </w:r>
          </w:p>
        </w:tc>
        <w:tc>
          <w:tcPr>
            <w:tcW w:w="1098" w:type="dxa"/>
          </w:tcPr>
          <w:p w14:paraId="56EF9D94" w14:textId="41DB33A5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417D1028" w14:textId="3460DC0A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Client Secret to enter </w:t>
            </w:r>
            <w:proofErr w:type="gramStart"/>
            <w:r>
              <w:t>in to</w:t>
            </w:r>
            <w:proofErr w:type="gramEnd"/>
            <w:r>
              <w:t xml:space="preserve"> the Client Secret field on the Credential Details screen.</w:t>
            </w:r>
          </w:p>
        </w:tc>
      </w:tr>
    </w:tbl>
    <w:p w14:paraId="14BD65E8" w14:textId="77777777" w:rsidR="00134B6A" w:rsidRPr="00134B6A" w:rsidRDefault="00134B6A" w:rsidP="00134B6A"/>
    <w:p w14:paraId="38897305" w14:textId="02E64D91" w:rsidR="00343A22" w:rsidRDefault="00343A22" w:rsidP="00343A22">
      <w:pPr>
        <w:pStyle w:val="Heading4"/>
      </w:pPr>
      <w:r>
        <w:t>Outputs</w:t>
      </w:r>
    </w:p>
    <w:p w14:paraId="583A76A9" w14:textId="0192FB52" w:rsidR="006C57D0" w:rsidRDefault="006C57D0" w:rsidP="006C57D0">
      <w:r>
        <w:t>N/A</w:t>
      </w:r>
    </w:p>
    <w:p w14:paraId="7EC01748" w14:textId="2A4A2297" w:rsidR="009F50D3" w:rsidRDefault="009F50D3" w:rsidP="006C57D0"/>
    <w:p w14:paraId="791DBC6A" w14:textId="04D22C3E" w:rsidR="009F50D3" w:rsidRDefault="009F50D3" w:rsidP="006C57D0"/>
    <w:p w14:paraId="0DF7F236" w14:textId="7C13B11E" w:rsidR="009F50D3" w:rsidRDefault="009F50D3" w:rsidP="006C57D0"/>
    <w:p w14:paraId="1A7ED23F" w14:textId="0E548897" w:rsidR="009F50D3" w:rsidRDefault="009F50D3" w:rsidP="006C57D0"/>
    <w:p w14:paraId="5C08CA31" w14:textId="5841A2A0" w:rsidR="009F50D3" w:rsidRDefault="009F50D3" w:rsidP="006C57D0"/>
    <w:p w14:paraId="6908B262" w14:textId="0DB046C7" w:rsidR="009F50D3" w:rsidRDefault="009F50D3" w:rsidP="006C57D0"/>
    <w:p w14:paraId="3E97E65B" w14:textId="646D1563" w:rsidR="009F50D3" w:rsidRDefault="009F50D3" w:rsidP="006C57D0"/>
    <w:p w14:paraId="47DA591F" w14:textId="1E99D228" w:rsidR="009F50D3" w:rsidRDefault="009F50D3" w:rsidP="006C57D0"/>
    <w:p w14:paraId="0E1FFE7C" w14:textId="7C728621" w:rsidR="009F50D3" w:rsidRDefault="009F50D3" w:rsidP="006C57D0"/>
    <w:p w14:paraId="50908AD6" w14:textId="542B0E7B" w:rsidR="009F50D3" w:rsidRDefault="009F50D3" w:rsidP="006C57D0"/>
    <w:p w14:paraId="12D75D40" w14:textId="6B212E8C" w:rsidR="009F50D3" w:rsidRDefault="009F50D3" w:rsidP="006C57D0"/>
    <w:p w14:paraId="7303A9F1" w14:textId="6E9B70C5" w:rsidR="009F50D3" w:rsidRDefault="009F50D3" w:rsidP="006C57D0"/>
    <w:p w14:paraId="5C4216E6" w14:textId="6E754D98" w:rsidR="009F50D3" w:rsidRDefault="009F50D3" w:rsidP="006C57D0"/>
    <w:p w14:paraId="252EAA78" w14:textId="0A4E86F4" w:rsidR="009F50D3" w:rsidRDefault="009F50D3" w:rsidP="006C57D0"/>
    <w:p w14:paraId="019BEB74" w14:textId="55A46614" w:rsidR="009F50D3" w:rsidRDefault="009F50D3" w:rsidP="006C57D0"/>
    <w:p w14:paraId="1EECFC2A" w14:textId="04928F9C" w:rsidR="009F50D3" w:rsidRDefault="009F50D3" w:rsidP="006C57D0"/>
    <w:p w14:paraId="059BF791" w14:textId="4B752960" w:rsidR="009F50D3" w:rsidRDefault="009F50D3" w:rsidP="006C57D0"/>
    <w:p w14:paraId="68C12E73" w14:textId="561FE52A" w:rsidR="009F50D3" w:rsidRDefault="009F50D3" w:rsidP="006C57D0"/>
    <w:p w14:paraId="20A771F9" w14:textId="52CC1EA5" w:rsidR="009F50D3" w:rsidRDefault="009F50D3" w:rsidP="006C57D0"/>
    <w:p w14:paraId="7BC07AD3" w14:textId="2234FD85" w:rsidR="009F50D3" w:rsidRDefault="009F50D3" w:rsidP="006C57D0"/>
    <w:p w14:paraId="65EE9D5F" w14:textId="77777777" w:rsidR="009F50D3" w:rsidRPr="006C57D0" w:rsidRDefault="009F50D3" w:rsidP="006C57D0"/>
    <w:p w14:paraId="3CE13387" w14:textId="160FDDDB" w:rsidR="00DA7E5B" w:rsidRDefault="00343A22">
      <w:pPr>
        <w:pStyle w:val="Heading3"/>
      </w:pPr>
      <w:r>
        <w:lastRenderedPageBreak/>
        <w:t>Set Credential Issuer and Private Key</w:t>
      </w:r>
    </w:p>
    <w:p w14:paraId="79BECDCE" w14:textId="57824600" w:rsidR="009908D8" w:rsidRPr="009908D8" w:rsidRDefault="009908D8" w:rsidP="009908D8">
      <w:r>
        <w:t>This action sets the Issuer and Private Key for credentials of type OAuth 2.0 (JWT Bearer Token)</w:t>
      </w:r>
    </w:p>
    <w:p w14:paraId="179912F5" w14:textId="51B0B6E0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CE58F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4FDBE5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0CB3BA2F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5FA5651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CD8335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36BE2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12A15F7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699943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03A3B5E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3641E9" w14:textId="705C2E1C" w:rsidR="00134B6A" w:rsidRDefault="006C57D0" w:rsidP="009665E1">
            <w:r>
              <w:t>Issuer</w:t>
            </w:r>
          </w:p>
        </w:tc>
        <w:tc>
          <w:tcPr>
            <w:tcW w:w="1098" w:type="dxa"/>
          </w:tcPr>
          <w:p w14:paraId="658B4F3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C6A4347" w14:textId="62FA210D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 xml:space="preserve">issuer </w:t>
            </w:r>
            <w:r>
              <w:t xml:space="preserve">to enter </w:t>
            </w:r>
            <w:proofErr w:type="gramStart"/>
            <w:r w:rsidR="006C57D0">
              <w:t>i</w:t>
            </w:r>
            <w:r>
              <w:t>n</w:t>
            </w:r>
            <w:r w:rsidR="006C57D0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6C57D0">
              <w:t>issuer</w:t>
            </w:r>
            <w:r>
              <w:t xml:space="preserve"> field on the Credential Details screen.</w:t>
            </w:r>
          </w:p>
        </w:tc>
      </w:tr>
      <w:tr w:rsidR="006C57D0" w14:paraId="09E83AF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5EBC09" w14:textId="538273BD" w:rsidR="006C57D0" w:rsidRDefault="006C57D0" w:rsidP="009665E1">
            <w:r>
              <w:t>Private Key</w:t>
            </w:r>
          </w:p>
        </w:tc>
        <w:tc>
          <w:tcPr>
            <w:tcW w:w="1098" w:type="dxa"/>
          </w:tcPr>
          <w:p w14:paraId="1460AB65" w14:textId="53CB150F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B9BFA90" w14:textId="1D9A20BD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private key to enter </w:t>
            </w:r>
            <w:proofErr w:type="gramStart"/>
            <w:r>
              <w:t>in to</w:t>
            </w:r>
            <w:proofErr w:type="gramEnd"/>
            <w:r>
              <w:t xml:space="preserve"> the private key field on the Credential Details screen.</w:t>
            </w:r>
          </w:p>
        </w:tc>
      </w:tr>
    </w:tbl>
    <w:p w14:paraId="03648506" w14:textId="77777777" w:rsidR="00134B6A" w:rsidRPr="00134B6A" w:rsidRDefault="00134B6A" w:rsidP="00134B6A"/>
    <w:p w14:paraId="3642B794" w14:textId="30D2CF8F" w:rsidR="00343A22" w:rsidRDefault="00343A22" w:rsidP="00343A22">
      <w:pPr>
        <w:pStyle w:val="Heading4"/>
      </w:pPr>
      <w:r>
        <w:t>Outputs</w:t>
      </w:r>
    </w:p>
    <w:p w14:paraId="227160A4" w14:textId="0C5B37D6" w:rsidR="006C57D0" w:rsidRDefault="006C57D0" w:rsidP="006C57D0">
      <w:r>
        <w:t>N/A</w:t>
      </w:r>
    </w:p>
    <w:p w14:paraId="2279C3AB" w14:textId="0E183F59" w:rsidR="006C57D0" w:rsidRDefault="006C57D0" w:rsidP="006C57D0"/>
    <w:p w14:paraId="5342FA25" w14:textId="4B833BDA" w:rsidR="009F50D3" w:rsidRDefault="009F50D3" w:rsidP="006C57D0"/>
    <w:p w14:paraId="049BEEF1" w14:textId="6D2A57BC" w:rsidR="009F50D3" w:rsidRDefault="009F50D3" w:rsidP="006C57D0"/>
    <w:p w14:paraId="0C74AC61" w14:textId="7305BA0F" w:rsidR="009F50D3" w:rsidRDefault="009F50D3" w:rsidP="006C57D0"/>
    <w:p w14:paraId="3DBFD3D3" w14:textId="032E2198" w:rsidR="009F50D3" w:rsidRDefault="009F50D3" w:rsidP="006C57D0"/>
    <w:p w14:paraId="1BCB72D4" w14:textId="6700E1BE" w:rsidR="009F50D3" w:rsidRDefault="009F50D3" w:rsidP="006C57D0"/>
    <w:p w14:paraId="27E125BE" w14:textId="0371BD33" w:rsidR="009F50D3" w:rsidRDefault="009F50D3" w:rsidP="006C57D0"/>
    <w:p w14:paraId="3D73F278" w14:textId="2429AE20" w:rsidR="009F50D3" w:rsidRDefault="009F50D3" w:rsidP="006C57D0"/>
    <w:p w14:paraId="6E09D4DE" w14:textId="0A384149" w:rsidR="009F50D3" w:rsidRDefault="009F50D3" w:rsidP="006C57D0"/>
    <w:p w14:paraId="2B2D5215" w14:textId="04B2AAD4" w:rsidR="009F50D3" w:rsidRDefault="009F50D3" w:rsidP="006C57D0"/>
    <w:p w14:paraId="55502729" w14:textId="7EFB26CF" w:rsidR="009F50D3" w:rsidRDefault="009F50D3" w:rsidP="006C57D0"/>
    <w:p w14:paraId="040CC804" w14:textId="7961FBD2" w:rsidR="009F50D3" w:rsidRDefault="009F50D3" w:rsidP="006C57D0"/>
    <w:p w14:paraId="3F06943C" w14:textId="7A719FD4" w:rsidR="009F50D3" w:rsidRDefault="009F50D3" w:rsidP="006C57D0"/>
    <w:p w14:paraId="740D86A4" w14:textId="45F340E2" w:rsidR="009F50D3" w:rsidRDefault="009F50D3" w:rsidP="006C57D0"/>
    <w:p w14:paraId="200CE8F5" w14:textId="2A51C417" w:rsidR="009F50D3" w:rsidRDefault="009F50D3" w:rsidP="006C57D0"/>
    <w:p w14:paraId="1DDC6BF7" w14:textId="2C26B2C1" w:rsidR="009F50D3" w:rsidRDefault="009F50D3" w:rsidP="006C57D0"/>
    <w:p w14:paraId="63A46FA7" w14:textId="365C35D5" w:rsidR="009F50D3" w:rsidRDefault="009F50D3" w:rsidP="006C57D0"/>
    <w:p w14:paraId="0A89EFE5" w14:textId="68C4CA8D" w:rsidR="009F50D3" w:rsidRDefault="009F50D3" w:rsidP="006C57D0"/>
    <w:p w14:paraId="609B836C" w14:textId="490DBE45" w:rsidR="009F50D3" w:rsidRDefault="009F50D3" w:rsidP="006C57D0"/>
    <w:p w14:paraId="2F493675" w14:textId="26BAF4BB" w:rsidR="009F50D3" w:rsidRDefault="009F50D3" w:rsidP="006C57D0"/>
    <w:p w14:paraId="6D4B75AF" w14:textId="02EEACEB" w:rsidR="009F50D3" w:rsidRDefault="009F50D3" w:rsidP="006C57D0"/>
    <w:p w14:paraId="196C6E0B" w14:textId="77777777" w:rsidR="009F50D3" w:rsidRPr="006C57D0" w:rsidRDefault="009F50D3" w:rsidP="006C57D0"/>
    <w:p w14:paraId="26B62074" w14:textId="3BC443CB" w:rsidR="001E31DF" w:rsidRDefault="001E31DF">
      <w:pPr>
        <w:pStyle w:val="Heading3"/>
      </w:pPr>
      <w:r>
        <w:lastRenderedPageBreak/>
        <w:t xml:space="preserve">Set Credential </w:t>
      </w:r>
      <w:r w:rsidR="00343A22">
        <w:t>Token</w:t>
      </w:r>
    </w:p>
    <w:p w14:paraId="1C8F5094" w14:textId="78ED70E4" w:rsidR="001E31DF" w:rsidRPr="001E31DF" w:rsidRDefault="009908D8" w:rsidP="001E31DF">
      <w:r>
        <w:t>This action sets the Token for credentials of type Bearer Token.</w:t>
      </w:r>
      <w:r w:rsidR="001E31DF">
        <w:t xml:space="preserve"> </w:t>
      </w:r>
    </w:p>
    <w:p w14:paraId="2860C223" w14:textId="3A86918C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4878CB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7CC7FA0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4927AA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839F6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72A5D50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F2CF3FC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A98DF4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BB046F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83DBB9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EEABBBE" w14:textId="10B6D4D3" w:rsidR="00134B6A" w:rsidRDefault="006C57D0" w:rsidP="009665E1">
            <w:r>
              <w:t>Token</w:t>
            </w:r>
          </w:p>
        </w:tc>
        <w:tc>
          <w:tcPr>
            <w:tcW w:w="1098" w:type="dxa"/>
          </w:tcPr>
          <w:p w14:paraId="6E31636E" w14:textId="22008646" w:rsidR="00134B6A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77C05304" w14:textId="35DCD79C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104EF5">
              <w:t>token</w:t>
            </w:r>
            <w:r>
              <w:t xml:space="preserve"> to enter </w:t>
            </w:r>
            <w:proofErr w:type="gramStart"/>
            <w:r>
              <w:t>in</w:t>
            </w:r>
            <w:r w:rsidR="00104EF5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104EF5">
              <w:t>token</w:t>
            </w:r>
            <w:r>
              <w:t xml:space="preserve"> field on the Credential Details screen.</w:t>
            </w:r>
          </w:p>
        </w:tc>
      </w:tr>
    </w:tbl>
    <w:p w14:paraId="578A82E5" w14:textId="77777777" w:rsidR="00134B6A" w:rsidRPr="00134B6A" w:rsidRDefault="00134B6A" w:rsidP="00134B6A"/>
    <w:p w14:paraId="4E79F450" w14:textId="770562CB" w:rsidR="00343A22" w:rsidRDefault="00343A22" w:rsidP="00343A22">
      <w:pPr>
        <w:pStyle w:val="Heading4"/>
      </w:pPr>
      <w:r>
        <w:t>Outputs</w:t>
      </w:r>
    </w:p>
    <w:p w14:paraId="24ABEA27" w14:textId="6FC65817" w:rsidR="0042647E" w:rsidRDefault="0042647E" w:rsidP="0042647E">
      <w:r>
        <w:t>N/A</w:t>
      </w:r>
    </w:p>
    <w:p w14:paraId="272E4EC3" w14:textId="018BB84A" w:rsidR="009F50D3" w:rsidRDefault="009F50D3" w:rsidP="0042647E"/>
    <w:p w14:paraId="68299E03" w14:textId="1F9FBC99" w:rsidR="00D86B16" w:rsidRDefault="00D86B16" w:rsidP="0042647E"/>
    <w:p w14:paraId="4E1300EA" w14:textId="4A16E7D9" w:rsidR="00D86B16" w:rsidRDefault="00D86B16" w:rsidP="0042647E"/>
    <w:p w14:paraId="6BC95DAD" w14:textId="271B9AA1" w:rsidR="00D86B16" w:rsidRDefault="00D86B16" w:rsidP="0042647E"/>
    <w:p w14:paraId="6907D1CD" w14:textId="6C0891F7" w:rsidR="00D86B16" w:rsidRDefault="00D86B16" w:rsidP="0042647E"/>
    <w:p w14:paraId="1FD4B189" w14:textId="3DAB9189" w:rsidR="00D86B16" w:rsidRDefault="00D86B16" w:rsidP="0042647E"/>
    <w:p w14:paraId="79FB1A85" w14:textId="313553C8" w:rsidR="00D86B16" w:rsidRDefault="00D86B16" w:rsidP="0042647E"/>
    <w:p w14:paraId="65DBF60C" w14:textId="427B14C2" w:rsidR="00D86B16" w:rsidRDefault="00D86B16" w:rsidP="0042647E"/>
    <w:p w14:paraId="06D82D9F" w14:textId="2E5AE9C1" w:rsidR="00D86B16" w:rsidRDefault="00D86B16" w:rsidP="0042647E"/>
    <w:p w14:paraId="70C66568" w14:textId="062D2DE3" w:rsidR="00D86B16" w:rsidRDefault="00D86B16" w:rsidP="0042647E"/>
    <w:p w14:paraId="0E460E8C" w14:textId="30A8C35D" w:rsidR="00D86B16" w:rsidRDefault="00D86B16" w:rsidP="0042647E"/>
    <w:p w14:paraId="555B8A98" w14:textId="33E0D1D2" w:rsidR="00D86B16" w:rsidRDefault="00D86B16" w:rsidP="0042647E"/>
    <w:p w14:paraId="52DE2EA5" w14:textId="30B0431D" w:rsidR="00D86B16" w:rsidRDefault="00D86B16" w:rsidP="0042647E"/>
    <w:p w14:paraId="750B7AD6" w14:textId="547452A3" w:rsidR="00D86B16" w:rsidRDefault="00D86B16" w:rsidP="0042647E"/>
    <w:p w14:paraId="0D930A77" w14:textId="5D052323" w:rsidR="00D86B16" w:rsidRDefault="00D86B16" w:rsidP="0042647E"/>
    <w:p w14:paraId="2921E07D" w14:textId="13ADEF08" w:rsidR="00D86B16" w:rsidRDefault="00D86B16" w:rsidP="0042647E"/>
    <w:p w14:paraId="12B7D4A9" w14:textId="31660733" w:rsidR="00D86B16" w:rsidRDefault="00D86B16" w:rsidP="0042647E"/>
    <w:p w14:paraId="322F0506" w14:textId="50E07452" w:rsidR="00D86B16" w:rsidRDefault="00D86B16" w:rsidP="0042647E"/>
    <w:p w14:paraId="4DDB5005" w14:textId="7199AEAC" w:rsidR="00D86B16" w:rsidRDefault="00D86B16" w:rsidP="0042647E"/>
    <w:p w14:paraId="2FCEFB0A" w14:textId="32818088" w:rsidR="00D86B16" w:rsidRDefault="00D86B16" w:rsidP="0042647E"/>
    <w:p w14:paraId="2D2CA957" w14:textId="77777777" w:rsidR="00D86B16" w:rsidRDefault="00D86B16" w:rsidP="0042647E"/>
    <w:p w14:paraId="0994A91B" w14:textId="272826E9" w:rsidR="009F50D3" w:rsidRDefault="009F50D3" w:rsidP="0042647E"/>
    <w:p w14:paraId="4A6971AA" w14:textId="4A3A695D" w:rsidR="009F50D3" w:rsidRDefault="009F50D3" w:rsidP="0042647E"/>
    <w:p w14:paraId="3DE8F020" w14:textId="77777777" w:rsidR="009F50D3" w:rsidRPr="0042647E" w:rsidRDefault="009F50D3" w:rsidP="0042647E"/>
    <w:p w14:paraId="2B3B8357" w14:textId="149310F3" w:rsidR="00AE37B4" w:rsidRDefault="00AE37B4">
      <w:pPr>
        <w:pStyle w:val="Heading3"/>
      </w:pPr>
      <w:r>
        <w:lastRenderedPageBreak/>
        <w:t>Navigate Credential Details Tab Control</w:t>
      </w:r>
    </w:p>
    <w:p w14:paraId="68FDFFA9" w14:textId="41E7B781" w:rsidR="008327C3" w:rsidRDefault="008327C3" w:rsidP="008327C3">
      <w:r>
        <w:t xml:space="preserve">This action selects either Application </w:t>
      </w:r>
      <w:r w:rsidR="00B23918">
        <w:t>Credentials</w:t>
      </w:r>
      <w:r>
        <w:t xml:space="preserve"> or Access Rights from the Credential Details Tab Control</w:t>
      </w:r>
      <w:r w:rsidR="0047258E">
        <w:t>.</w:t>
      </w:r>
    </w:p>
    <w:p w14:paraId="7E31A137" w14:textId="087406FD" w:rsidR="0047258E" w:rsidRDefault="0047258E" w:rsidP="004725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9C066F" wp14:editId="610E9B98">
                <wp:simplePos x="0" y="0"/>
                <wp:positionH relativeFrom="column">
                  <wp:posOffset>1187475</wp:posOffset>
                </wp:positionH>
                <wp:positionV relativeFrom="paragraph">
                  <wp:posOffset>932246</wp:posOffset>
                </wp:positionV>
                <wp:extent cx="1555667" cy="237506"/>
                <wp:effectExtent l="0" t="0" r="26035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36641" id="Rectangle 48" o:spid="_x0000_s1026" style="position:absolute;margin-left:93.5pt;margin-top:73.4pt;width:122.5pt;height:18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7541C5" wp14:editId="2B368723">
            <wp:extent cx="4197127" cy="140128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940" cy="14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98C" w14:textId="77777777" w:rsidR="0047258E" w:rsidRDefault="0047258E" w:rsidP="0047258E"/>
    <w:p w14:paraId="69288AA6" w14:textId="77777777" w:rsidR="008327C3" w:rsidRPr="008327C3" w:rsidRDefault="008327C3" w:rsidP="008327C3"/>
    <w:p w14:paraId="7177965E" w14:textId="1E535F03" w:rsidR="00B23918" w:rsidRDefault="00B23918" w:rsidP="00B2391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23918" w14:paraId="29A6D2F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D21782" w14:textId="77777777" w:rsidR="00B23918" w:rsidRDefault="00B23918" w:rsidP="009665E1">
            <w:r>
              <w:t>Parameter</w:t>
            </w:r>
          </w:p>
        </w:tc>
        <w:tc>
          <w:tcPr>
            <w:tcW w:w="1098" w:type="dxa"/>
          </w:tcPr>
          <w:p w14:paraId="52DCC618" w14:textId="77777777" w:rsidR="00B23918" w:rsidRPr="00AB4A58" w:rsidRDefault="00B2391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AA867E6" w14:textId="77777777" w:rsidR="00B23918" w:rsidRDefault="00B2391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23918" w14:paraId="3983B9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F7796F" w14:textId="77777777" w:rsidR="00B23918" w:rsidRDefault="00B23918" w:rsidP="009665E1">
            <w:r>
              <w:t>Process ID</w:t>
            </w:r>
          </w:p>
        </w:tc>
        <w:tc>
          <w:tcPr>
            <w:tcW w:w="1098" w:type="dxa"/>
          </w:tcPr>
          <w:p w14:paraId="53FA8A43" w14:textId="77777777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D971EC1" w14:textId="77777777" w:rsidR="00B23918" w:rsidRPr="00C95E0A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B23918" w14:paraId="3F002EE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D820922" w14:textId="0207AABE" w:rsidR="00B23918" w:rsidRDefault="00B23918" w:rsidP="009665E1">
            <w:r>
              <w:t>Tab Control Option</w:t>
            </w:r>
          </w:p>
        </w:tc>
        <w:tc>
          <w:tcPr>
            <w:tcW w:w="1098" w:type="dxa"/>
          </w:tcPr>
          <w:p w14:paraId="50A50D01" w14:textId="7CC1B1F9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6F0CD48" w14:textId="3389644F" w:rsidR="00B23918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tab to select.</w:t>
            </w:r>
            <w:r w:rsidR="00A97FA8">
              <w:t xml:space="preserve"> Valid entries are: </w:t>
            </w:r>
            <w:r w:rsidR="00A97FA8" w:rsidRPr="00A97FA8">
              <w:rPr>
                <w:b/>
              </w:rPr>
              <w:t>Application Credentials</w:t>
            </w:r>
            <w:r w:rsidR="00A97FA8">
              <w:t xml:space="preserve">, </w:t>
            </w:r>
            <w:r w:rsidR="00A97FA8" w:rsidRPr="00A97FA8">
              <w:rPr>
                <w:b/>
              </w:rPr>
              <w:t>Access Rights</w:t>
            </w:r>
            <w:r w:rsidR="00A97FA8">
              <w:t>.</w:t>
            </w:r>
          </w:p>
        </w:tc>
      </w:tr>
    </w:tbl>
    <w:p w14:paraId="7F70C6C9" w14:textId="77777777" w:rsidR="00B23918" w:rsidRPr="00B23918" w:rsidRDefault="00B23918" w:rsidP="00B23918"/>
    <w:p w14:paraId="2486FEEA" w14:textId="33449142" w:rsidR="00B23918" w:rsidRDefault="00B23918">
      <w:pPr>
        <w:pStyle w:val="Heading4"/>
      </w:pPr>
      <w:r>
        <w:t>Outputs</w:t>
      </w:r>
    </w:p>
    <w:p w14:paraId="6885559C" w14:textId="7C56E926" w:rsidR="00B23918" w:rsidRDefault="00B23918" w:rsidP="00B23918">
      <w:r>
        <w:t>N/A</w:t>
      </w:r>
    </w:p>
    <w:p w14:paraId="2D3B3F55" w14:textId="54F96DE1" w:rsidR="0048017E" w:rsidRDefault="0048017E" w:rsidP="00B23918"/>
    <w:p w14:paraId="7FF92DF2" w14:textId="25693078" w:rsidR="0048017E" w:rsidRDefault="0048017E" w:rsidP="00B23918"/>
    <w:p w14:paraId="4F753878" w14:textId="5F043B5E" w:rsidR="00D86B16" w:rsidRDefault="00D86B16" w:rsidP="00B23918"/>
    <w:p w14:paraId="406674F1" w14:textId="35A11BB1" w:rsidR="00D86B16" w:rsidRDefault="00D86B16" w:rsidP="00B23918"/>
    <w:p w14:paraId="00B01C7D" w14:textId="7F4189F3" w:rsidR="00D86B16" w:rsidRDefault="00D86B16" w:rsidP="00B23918"/>
    <w:p w14:paraId="1056255E" w14:textId="53E4505A" w:rsidR="00D86B16" w:rsidRDefault="00D86B16" w:rsidP="00B23918"/>
    <w:p w14:paraId="78EB784A" w14:textId="7C72A8CA" w:rsidR="00D86B16" w:rsidRDefault="00D86B16" w:rsidP="00B23918"/>
    <w:p w14:paraId="55C23B9A" w14:textId="17756448" w:rsidR="00D86B16" w:rsidRDefault="00D86B16" w:rsidP="00B23918"/>
    <w:p w14:paraId="0D94CFC3" w14:textId="20F328C2" w:rsidR="00D86B16" w:rsidRDefault="00D86B16" w:rsidP="00B23918"/>
    <w:p w14:paraId="2B6F67CE" w14:textId="6BEE0EB1" w:rsidR="00D86B16" w:rsidRDefault="00D86B16" w:rsidP="00B23918"/>
    <w:p w14:paraId="26B699BC" w14:textId="46347778" w:rsidR="00D86B16" w:rsidRDefault="00D86B16" w:rsidP="00B23918"/>
    <w:p w14:paraId="65D81CF2" w14:textId="2EDB4E66" w:rsidR="00D86B16" w:rsidRDefault="00D86B16" w:rsidP="00B23918"/>
    <w:p w14:paraId="2E5B7AC5" w14:textId="068197A2" w:rsidR="00D86B16" w:rsidRDefault="00D86B16" w:rsidP="00B23918"/>
    <w:p w14:paraId="34A2E0F1" w14:textId="679C5524" w:rsidR="00D86B16" w:rsidRDefault="00D86B16" w:rsidP="00B23918"/>
    <w:p w14:paraId="4FB2DC3B" w14:textId="1BB7A97D" w:rsidR="0048017E" w:rsidRDefault="0048017E" w:rsidP="00B23918"/>
    <w:p w14:paraId="55EB0F04" w14:textId="77777777" w:rsidR="0048017E" w:rsidRPr="00B23918" w:rsidRDefault="0048017E" w:rsidP="00B23918"/>
    <w:p w14:paraId="35ABFFFE" w14:textId="68985813" w:rsidR="0048017E" w:rsidRDefault="0048017E">
      <w:pPr>
        <w:pStyle w:val="Heading3"/>
      </w:pPr>
      <w:r>
        <w:lastRenderedPageBreak/>
        <w:t>Navigate Access Rights Tab Control</w:t>
      </w:r>
    </w:p>
    <w:p w14:paraId="3777AD4A" w14:textId="0A2CAEC3" w:rsidR="0048017E" w:rsidRDefault="008F0B4D" w:rsidP="0048017E">
      <w:r>
        <w:t>This action clicks the tabs found within the Access Rights menu.</w:t>
      </w:r>
      <w:r w:rsidRPr="008F0B4D">
        <w:rPr>
          <w:noProof/>
        </w:rPr>
        <w:t xml:space="preserve"> </w:t>
      </w:r>
    </w:p>
    <w:p w14:paraId="38A12C83" w14:textId="7D1A3847" w:rsidR="008F0B4D" w:rsidRDefault="008F0B4D" w:rsidP="008F0B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B97331" wp14:editId="1D5FC7D0">
                <wp:simplePos x="0" y="0"/>
                <wp:positionH relativeFrom="column">
                  <wp:posOffset>1264722</wp:posOffset>
                </wp:positionH>
                <wp:positionV relativeFrom="paragraph">
                  <wp:posOffset>1320528</wp:posOffset>
                </wp:positionV>
                <wp:extent cx="1555667" cy="237506"/>
                <wp:effectExtent l="0" t="0" r="26035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13F57" id="Rectangle 50" o:spid="_x0000_s1026" style="position:absolute;margin-left:99.6pt;margin-top:104pt;width:122.5pt;height:18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8BF8F8" wp14:editId="69427B42">
            <wp:extent cx="4102925" cy="178473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641" cy="18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ED4E" w14:textId="77777777" w:rsidR="008F0B4D" w:rsidRPr="0048017E" w:rsidRDefault="008F0B4D" w:rsidP="008F0B4D"/>
    <w:p w14:paraId="45342875" w14:textId="7EB6DECA" w:rsidR="008F0B4D" w:rsidRDefault="008F0B4D" w:rsidP="008F0B4D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97FA8" w14:paraId="7BF0E8D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46EA73" w14:textId="77777777" w:rsidR="00A97FA8" w:rsidRDefault="00A97FA8" w:rsidP="009665E1">
            <w:r>
              <w:t>Parameter</w:t>
            </w:r>
          </w:p>
        </w:tc>
        <w:tc>
          <w:tcPr>
            <w:tcW w:w="1098" w:type="dxa"/>
          </w:tcPr>
          <w:p w14:paraId="499D3A9C" w14:textId="77777777" w:rsidR="00A97FA8" w:rsidRPr="00AB4A58" w:rsidRDefault="00A97FA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FDE3DAD" w14:textId="77777777" w:rsidR="00A97FA8" w:rsidRDefault="00A97FA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97FA8" w14:paraId="2191A8B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227060" w14:textId="77777777" w:rsidR="00A97FA8" w:rsidRDefault="00A97FA8" w:rsidP="009665E1">
            <w:r>
              <w:t>Process ID</w:t>
            </w:r>
          </w:p>
        </w:tc>
        <w:tc>
          <w:tcPr>
            <w:tcW w:w="1098" w:type="dxa"/>
          </w:tcPr>
          <w:p w14:paraId="183E0A17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F15C775" w14:textId="77777777" w:rsidR="00A97FA8" w:rsidRPr="00C95E0A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A97FA8" w14:paraId="210FF28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01A2A8" w14:textId="0A5473B8" w:rsidR="00A97FA8" w:rsidRDefault="00A97FA8" w:rsidP="009665E1">
            <w:r>
              <w:t>Access Right Tab Name</w:t>
            </w:r>
          </w:p>
        </w:tc>
        <w:tc>
          <w:tcPr>
            <w:tcW w:w="1098" w:type="dxa"/>
          </w:tcPr>
          <w:p w14:paraId="15C9F9C0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07EF1D4" w14:textId="5BDD3437" w:rsidR="00A97FA8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tab to select. Valid entries are: </w:t>
            </w:r>
            <w:r w:rsidRPr="00A97FA8">
              <w:rPr>
                <w:b/>
              </w:rPr>
              <w:t>Security</w:t>
            </w:r>
            <w:r>
              <w:t xml:space="preserve"> </w:t>
            </w:r>
            <w:r w:rsidRPr="00A97FA8">
              <w:rPr>
                <w:b/>
              </w:rPr>
              <w:t>Roles</w:t>
            </w:r>
            <w:r>
              <w:t xml:space="preserve">, </w:t>
            </w:r>
            <w:r w:rsidRPr="00A97FA8">
              <w:rPr>
                <w:b/>
              </w:rPr>
              <w:t>Processes</w:t>
            </w:r>
            <w:r>
              <w:t xml:space="preserve">, </w:t>
            </w:r>
            <w:r w:rsidRPr="00A97FA8">
              <w:rPr>
                <w:b/>
              </w:rPr>
              <w:t>Resources</w:t>
            </w:r>
            <w:r>
              <w:t>.</w:t>
            </w:r>
          </w:p>
        </w:tc>
      </w:tr>
    </w:tbl>
    <w:p w14:paraId="488DDE9F" w14:textId="38DA037D" w:rsidR="008F0B4D" w:rsidRDefault="008F0B4D" w:rsidP="008F0B4D"/>
    <w:p w14:paraId="7B7834C1" w14:textId="49A8C7A9" w:rsidR="00A97FA8" w:rsidRDefault="00A97FA8">
      <w:pPr>
        <w:pStyle w:val="Heading4"/>
      </w:pPr>
      <w:r>
        <w:t>Outputs</w:t>
      </w:r>
    </w:p>
    <w:p w14:paraId="6B0080B3" w14:textId="4CDC1645" w:rsidR="00A97FA8" w:rsidRDefault="00A97FA8" w:rsidP="00A97FA8">
      <w:r>
        <w:t>N/A</w:t>
      </w:r>
    </w:p>
    <w:p w14:paraId="324F2D2F" w14:textId="22852EEE" w:rsidR="00A97FA8" w:rsidRDefault="00A97FA8" w:rsidP="00A97FA8"/>
    <w:p w14:paraId="6A66258B" w14:textId="55CA8623" w:rsidR="00A97FA8" w:rsidRDefault="00A97FA8" w:rsidP="00A97FA8"/>
    <w:p w14:paraId="5588DF47" w14:textId="4368B7A2" w:rsidR="00D86B16" w:rsidRDefault="00D86B16" w:rsidP="00A97FA8"/>
    <w:p w14:paraId="23598F1B" w14:textId="3DD3BCB3" w:rsidR="00D86B16" w:rsidRDefault="00D86B16" w:rsidP="00A97FA8"/>
    <w:p w14:paraId="7EFAFA36" w14:textId="7D5DEBFD" w:rsidR="00D86B16" w:rsidRDefault="00D86B16" w:rsidP="00A97FA8"/>
    <w:p w14:paraId="17334B37" w14:textId="25D92BAA" w:rsidR="00D86B16" w:rsidRDefault="00D86B16" w:rsidP="00A97FA8"/>
    <w:p w14:paraId="176CD275" w14:textId="44D280BC" w:rsidR="00D86B16" w:rsidRDefault="00D86B16" w:rsidP="00A97FA8"/>
    <w:p w14:paraId="5AA188E8" w14:textId="020E199B" w:rsidR="00D86B16" w:rsidRDefault="00D86B16" w:rsidP="00A97FA8"/>
    <w:p w14:paraId="71F9034E" w14:textId="7900C9C9" w:rsidR="00D86B16" w:rsidRDefault="00D86B16" w:rsidP="00A97FA8"/>
    <w:p w14:paraId="2E4A1DEE" w14:textId="6C6AFB51" w:rsidR="00D86B16" w:rsidRDefault="00D86B16" w:rsidP="00A97FA8"/>
    <w:p w14:paraId="5F3833AE" w14:textId="0A2391BA" w:rsidR="00D86B16" w:rsidRDefault="00D86B16" w:rsidP="00A97FA8"/>
    <w:p w14:paraId="119A352F" w14:textId="63F710C8" w:rsidR="00D86B16" w:rsidRDefault="00D86B16" w:rsidP="00A97FA8"/>
    <w:p w14:paraId="184BB827" w14:textId="2BE46E6F" w:rsidR="00D86B16" w:rsidRDefault="00D86B16" w:rsidP="00A97FA8"/>
    <w:p w14:paraId="756D6FFD" w14:textId="77777777" w:rsidR="00D86B16" w:rsidRDefault="00D86B16" w:rsidP="00A97FA8"/>
    <w:p w14:paraId="0985C84A" w14:textId="77777777" w:rsidR="00D86B16" w:rsidRPr="00A97FA8" w:rsidRDefault="00D86B16" w:rsidP="00A97FA8"/>
    <w:p w14:paraId="6BBB3177" w14:textId="7D82884E" w:rsidR="00A97FA8" w:rsidRDefault="00A97FA8">
      <w:pPr>
        <w:pStyle w:val="Heading3"/>
      </w:pPr>
      <w:r>
        <w:lastRenderedPageBreak/>
        <w:t>Set Security Roles</w:t>
      </w:r>
    </w:p>
    <w:p w14:paraId="13B4024A" w14:textId="71545AF3" w:rsidR="00A97FA8" w:rsidRDefault="00A97FA8" w:rsidP="00A97FA8">
      <w:r>
        <w:t xml:space="preserve">This action checks or unchecks </w:t>
      </w:r>
      <w:r w:rsidR="00997BC4">
        <w:t>Security Roles on the Security Roles tab of the Access Rights menu.</w:t>
      </w:r>
    </w:p>
    <w:p w14:paraId="4C321716" w14:textId="77777777" w:rsidR="00997BC4" w:rsidRPr="00A97FA8" w:rsidRDefault="00997BC4" w:rsidP="00A97FA8"/>
    <w:p w14:paraId="38AC75BE" w14:textId="4C91CB05" w:rsidR="00997BC4" w:rsidRDefault="00997BC4" w:rsidP="00997BC4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97BC4" w14:paraId="43FBA5D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B99A5E4" w14:textId="77777777" w:rsidR="00997BC4" w:rsidRDefault="00997BC4" w:rsidP="009665E1">
            <w:r>
              <w:t>Parameter</w:t>
            </w:r>
          </w:p>
        </w:tc>
        <w:tc>
          <w:tcPr>
            <w:tcW w:w="1098" w:type="dxa"/>
          </w:tcPr>
          <w:p w14:paraId="407DF691" w14:textId="77777777" w:rsidR="00997BC4" w:rsidRPr="00AB4A58" w:rsidRDefault="00997BC4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B68F13E" w14:textId="77777777" w:rsidR="00997BC4" w:rsidRDefault="00997BC4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97BC4" w14:paraId="7A8AF7C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156260" w14:textId="77777777" w:rsidR="00997BC4" w:rsidRDefault="00997BC4" w:rsidP="009665E1">
            <w:r>
              <w:t>Process ID</w:t>
            </w:r>
          </w:p>
        </w:tc>
        <w:tc>
          <w:tcPr>
            <w:tcW w:w="1098" w:type="dxa"/>
          </w:tcPr>
          <w:p w14:paraId="576BC4BB" w14:textId="77777777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C671B30" w14:textId="77777777" w:rsidR="00997BC4" w:rsidRPr="00C95E0A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997BC4" w14:paraId="516E8B0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513483" w14:textId="71C39C05" w:rsidR="00997BC4" w:rsidRDefault="00997BC4" w:rsidP="009665E1">
            <w:r>
              <w:t>Security Roles</w:t>
            </w:r>
          </w:p>
        </w:tc>
        <w:tc>
          <w:tcPr>
            <w:tcW w:w="1098" w:type="dxa"/>
          </w:tcPr>
          <w:p w14:paraId="0658528C" w14:textId="3A7C460A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93AB21B" w14:textId="77777777" w:rsidR="00997BC4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18EC92A5" w14:textId="77777777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Security Role</w:t>
            </w:r>
          </w:p>
          <w:p w14:paraId="056366E1" w14:textId="62D9C2B3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10266266" w14:textId="570F261B" w:rsidR="00997BC4" w:rsidRDefault="00997BC4" w:rsidP="00997BC4"/>
    <w:p w14:paraId="5983F315" w14:textId="688ABAD6" w:rsidR="00D86B16" w:rsidRDefault="00D86B16">
      <w:pPr>
        <w:pStyle w:val="Heading4"/>
      </w:pPr>
      <w:r>
        <w:t>Outputs</w:t>
      </w:r>
    </w:p>
    <w:p w14:paraId="2D2EA0B9" w14:textId="596C04A4" w:rsidR="00D86B16" w:rsidRDefault="00D86B16" w:rsidP="00D86B16">
      <w:r>
        <w:t>N/A</w:t>
      </w:r>
    </w:p>
    <w:p w14:paraId="1FFAF14E" w14:textId="6787E5D7" w:rsidR="00D86B16" w:rsidRDefault="00D86B16" w:rsidP="00D86B16"/>
    <w:p w14:paraId="6389481D" w14:textId="24A066AA" w:rsidR="007A6636" w:rsidRDefault="007A6636" w:rsidP="00D86B16"/>
    <w:p w14:paraId="388F5157" w14:textId="6D303851" w:rsidR="007A6636" w:rsidRDefault="007A6636" w:rsidP="00D86B16"/>
    <w:p w14:paraId="6DED60BA" w14:textId="46A4AF97" w:rsidR="007A6636" w:rsidRDefault="007A6636" w:rsidP="00D86B16"/>
    <w:p w14:paraId="36F0FC9D" w14:textId="5617D4D2" w:rsidR="007A6636" w:rsidRDefault="007A6636" w:rsidP="00D86B16"/>
    <w:p w14:paraId="6B4C688F" w14:textId="6D5421D8" w:rsidR="007A6636" w:rsidRDefault="007A6636" w:rsidP="00D86B16"/>
    <w:p w14:paraId="4FA34AE3" w14:textId="467CC433" w:rsidR="007A6636" w:rsidRDefault="007A6636" w:rsidP="00D86B16"/>
    <w:p w14:paraId="3B7FBB49" w14:textId="2E40A26F" w:rsidR="007A6636" w:rsidRDefault="007A6636" w:rsidP="00D86B16"/>
    <w:p w14:paraId="00A437AC" w14:textId="77777777" w:rsidR="007A6636" w:rsidRDefault="007A6636" w:rsidP="00D86B16"/>
    <w:p w14:paraId="426039B5" w14:textId="02160AE8" w:rsidR="00D86B16" w:rsidRDefault="00D86B16" w:rsidP="00D86B16"/>
    <w:p w14:paraId="22AD08C0" w14:textId="63357682" w:rsidR="007A6636" w:rsidRDefault="007A6636" w:rsidP="00D86B16"/>
    <w:p w14:paraId="15103205" w14:textId="295BA6A9" w:rsidR="007A6636" w:rsidRDefault="007A6636" w:rsidP="00D86B16"/>
    <w:p w14:paraId="3C1567C1" w14:textId="1C3A2019" w:rsidR="007A6636" w:rsidRDefault="007A6636" w:rsidP="00D86B16"/>
    <w:p w14:paraId="7CEE0F68" w14:textId="53D20F0D" w:rsidR="007A6636" w:rsidRDefault="007A6636" w:rsidP="00D86B16"/>
    <w:p w14:paraId="3C9852BE" w14:textId="3AAB27E1" w:rsidR="007A6636" w:rsidRDefault="007A6636" w:rsidP="00D86B16"/>
    <w:p w14:paraId="5325A8F2" w14:textId="66CF2D52" w:rsidR="007A6636" w:rsidRDefault="007A6636" w:rsidP="00D86B16"/>
    <w:p w14:paraId="350A81B9" w14:textId="6F1F755D" w:rsidR="007A6636" w:rsidRDefault="007A6636" w:rsidP="00D86B16"/>
    <w:p w14:paraId="24E664DA" w14:textId="35B7C09C" w:rsidR="007A6636" w:rsidRDefault="007A6636" w:rsidP="00D86B16"/>
    <w:p w14:paraId="6564EA1A" w14:textId="6B75C195" w:rsidR="007A6636" w:rsidRDefault="007A6636" w:rsidP="00D86B16"/>
    <w:p w14:paraId="1F905EAD" w14:textId="008CDBE8" w:rsidR="007A6636" w:rsidRDefault="007A6636" w:rsidP="00D86B16"/>
    <w:p w14:paraId="36DD0A94" w14:textId="58EBAB8E" w:rsidR="007A6636" w:rsidRDefault="007A6636" w:rsidP="00D86B16"/>
    <w:p w14:paraId="64213915" w14:textId="77777777" w:rsidR="007A6636" w:rsidRPr="00D86B16" w:rsidRDefault="007A6636" w:rsidP="00D86B16"/>
    <w:p w14:paraId="2397BE54" w14:textId="2BA33FB9" w:rsidR="00673E92" w:rsidRDefault="00673E92">
      <w:pPr>
        <w:pStyle w:val="Heading3"/>
      </w:pPr>
      <w:r>
        <w:lastRenderedPageBreak/>
        <w:t>Set Processes</w:t>
      </w:r>
    </w:p>
    <w:p w14:paraId="0E6EB30E" w14:textId="02BDB098" w:rsidR="007A6636" w:rsidRDefault="007A6636" w:rsidP="007A6636">
      <w:r>
        <w:t>This action checks or unchecks Processes on the Processes tab of the Access Rights menu.</w:t>
      </w:r>
    </w:p>
    <w:p w14:paraId="30D07945" w14:textId="52547DE6" w:rsidR="00673E92" w:rsidRPr="00673E92" w:rsidRDefault="00673E92" w:rsidP="00673E92"/>
    <w:p w14:paraId="48C91678" w14:textId="3F0EC20A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3193A0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F3F3C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7DBD81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7FD7FB5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3E406EC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9D47210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628C74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570AA42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666E5A7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E7C3F4" w14:textId="1E9C4B83" w:rsidR="00784940" w:rsidRDefault="00784940" w:rsidP="009665E1">
            <w:r>
              <w:t>Processes</w:t>
            </w:r>
          </w:p>
        </w:tc>
        <w:tc>
          <w:tcPr>
            <w:tcW w:w="1098" w:type="dxa"/>
          </w:tcPr>
          <w:p w14:paraId="7E554FCA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29E2E4A8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006AC6A5" w14:textId="7FD4AD42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Process</w:t>
            </w:r>
          </w:p>
          <w:p w14:paraId="1B53519B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3436D772" w14:textId="77777777" w:rsidR="00784940" w:rsidRPr="00784940" w:rsidRDefault="00784940" w:rsidP="00784940"/>
    <w:p w14:paraId="656FE198" w14:textId="0296D999" w:rsidR="00673E92" w:rsidRDefault="0076654E">
      <w:pPr>
        <w:pStyle w:val="Heading4"/>
      </w:pPr>
      <w:r>
        <w:t>Outputs</w:t>
      </w:r>
    </w:p>
    <w:p w14:paraId="70267515" w14:textId="2685C01C" w:rsidR="00784940" w:rsidRDefault="00784940" w:rsidP="00784940">
      <w:r>
        <w:t>N/A</w:t>
      </w:r>
    </w:p>
    <w:p w14:paraId="7427B694" w14:textId="329445C0" w:rsidR="00784940" w:rsidRDefault="00784940" w:rsidP="00784940"/>
    <w:p w14:paraId="7D44A57F" w14:textId="4D8DF5AB" w:rsidR="00784940" w:rsidRDefault="00784940" w:rsidP="00784940"/>
    <w:p w14:paraId="5A1676C3" w14:textId="2AD70848" w:rsidR="00784940" w:rsidRDefault="00784940" w:rsidP="00784940"/>
    <w:p w14:paraId="16658C26" w14:textId="50BE470D" w:rsidR="00784940" w:rsidRDefault="00784940" w:rsidP="00784940"/>
    <w:p w14:paraId="2EB88EDF" w14:textId="794DCFFC" w:rsidR="00784940" w:rsidRDefault="00784940" w:rsidP="00784940"/>
    <w:p w14:paraId="3930E19F" w14:textId="234C59F8" w:rsidR="00784940" w:rsidRDefault="00784940" w:rsidP="00784940"/>
    <w:p w14:paraId="43244454" w14:textId="615E1E0F" w:rsidR="00784940" w:rsidRDefault="00784940" w:rsidP="00784940"/>
    <w:p w14:paraId="72B41397" w14:textId="01608883" w:rsidR="00784940" w:rsidRDefault="00784940" w:rsidP="00784940"/>
    <w:p w14:paraId="6F61B86B" w14:textId="12ECCEDF" w:rsidR="00784940" w:rsidRDefault="00784940" w:rsidP="00784940"/>
    <w:p w14:paraId="21C8F28B" w14:textId="350D7472" w:rsidR="00784940" w:rsidRDefault="00784940" w:rsidP="00784940"/>
    <w:p w14:paraId="60390ADC" w14:textId="076284C6" w:rsidR="00784940" w:rsidRDefault="00784940" w:rsidP="00784940"/>
    <w:p w14:paraId="698C5427" w14:textId="47854D29" w:rsidR="00784940" w:rsidRDefault="00784940" w:rsidP="00784940"/>
    <w:p w14:paraId="5FEDF46F" w14:textId="46C73EA9" w:rsidR="00784940" w:rsidRDefault="00784940" w:rsidP="00784940"/>
    <w:p w14:paraId="64BBA84B" w14:textId="0E34295B" w:rsidR="00784940" w:rsidRDefault="00784940" w:rsidP="00784940"/>
    <w:p w14:paraId="02232EF3" w14:textId="1ACCDE2C" w:rsidR="00784940" w:rsidRDefault="00784940" w:rsidP="00784940"/>
    <w:p w14:paraId="4073F2D0" w14:textId="3B36E237" w:rsidR="00784940" w:rsidRDefault="00784940" w:rsidP="00784940"/>
    <w:p w14:paraId="43912ADA" w14:textId="3325C2FD" w:rsidR="00784940" w:rsidRDefault="00784940" w:rsidP="00784940"/>
    <w:p w14:paraId="4AB63CED" w14:textId="4C4C21D8" w:rsidR="00784940" w:rsidRDefault="00784940" w:rsidP="00784940"/>
    <w:p w14:paraId="1FBB3BD4" w14:textId="6CF2FE1E" w:rsidR="00784940" w:rsidRDefault="00784940" w:rsidP="00784940"/>
    <w:p w14:paraId="410BB764" w14:textId="79873FC8" w:rsidR="00784940" w:rsidRDefault="00784940" w:rsidP="00784940"/>
    <w:p w14:paraId="54A6CE4C" w14:textId="77777777" w:rsidR="00784940" w:rsidRPr="00784940" w:rsidRDefault="00784940" w:rsidP="00784940"/>
    <w:p w14:paraId="0F6D71A3" w14:textId="2019DA22" w:rsidR="00673E92" w:rsidRDefault="00673E92">
      <w:pPr>
        <w:pStyle w:val="Heading3"/>
      </w:pPr>
      <w:r>
        <w:lastRenderedPageBreak/>
        <w:t>Set Resources</w:t>
      </w:r>
    </w:p>
    <w:p w14:paraId="0542BCD9" w14:textId="096EEFE6" w:rsidR="007A6636" w:rsidRDefault="007A6636" w:rsidP="007A6636">
      <w:r>
        <w:t>This action checks or unchecks Resources on the Resources tab of the Access Rights menu.</w:t>
      </w:r>
    </w:p>
    <w:p w14:paraId="1AD1FF7A" w14:textId="77777777" w:rsidR="007A6636" w:rsidRPr="007A6636" w:rsidRDefault="007A6636" w:rsidP="007A6636"/>
    <w:p w14:paraId="102E628F" w14:textId="6D09AC0B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86BD4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D0309B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26E5852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E30D5C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236791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1892FA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37CB6B85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1E899F9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7ED459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7578686" w14:textId="516CE872" w:rsidR="00784940" w:rsidRDefault="00784940" w:rsidP="009665E1">
            <w:r>
              <w:t>Resources</w:t>
            </w:r>
          </w:p>
        </w:tc>
        <w:tc>
          <w:tcPr>
            <w:tcW w:w="1098" w:type="dxa"/>
          </w:tcPr>
          <w:p w14:paraId="53D09BB2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4F1CD6A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4B621580" w14:textId="4436BA53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Resources</w:t>
            </w:r>
          </w:p>
          <w:p w14:paraId="0CDFBFF9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271A0F78" w14:textId="77777777" w:rsidR="00784940" w:rsidRPr="00784940" w:rsidRDefault="00784940" w:rsidP="00784940"/>
    <w:p w14:paraId="5E87AF5C" w14:textId="442F0D6F" w:rsidR="00673E92" w:rsidRDefault="0076654E">
      <w:pPr>
        <w:pStyle w:val="Heading4"/>
      </w:pPr>
      <w:r>
        <w:t>Outputs</w:t>
      </w:r>
    </w:p>
    <w:p w14:paraId="4B235BCE" w14:textId="77777777" w:rsidR="00784940" w:rsidRPr="00784940" w:rsidRDefault="00784940" w:rsidP="00784940">
      <w:r>
        <w:t>N/A</w:t>
      </w:r>
    </w:p>
    <w:p w14:paraId="5C2323DA" w14:textId="1E451027" w:rsidR="00784940" w:rsidRDefault="00784940" w:rsidP="00784940"/>
    <w:p w14:paraId="5A897A23" w14:textId="671F85FA" w:rsidR="00784940" w:rsidRDefault="00784940" w:rsidP="00784940"/>
    <w:p w14:paraId="3F63ABED" w14:textId="6DC77059" w:rsidR="00784940" w:rsidRDefault="00784940" w:rsidP="00784940"/>
    <w:p w14:paraId="172DEA97" w14:textId="578D57D4" w:rsidR="00784940" w:rsidRDefault="00784940" w:rsidP="00784940"/>
    <w:p w14:paraId="646F49F6" w14:textId="1C755C6E" w:rsidR="00784940" w:rsidRDefault="00784940" w:rsidP="00784940"/>
    <w:p w14:paraId="5D679750" w14:textId="6A24D078" w:rsidR="00784940" w:rsidRDefault="00784940" w:rsidP="00784940"/>
    <w:p w14:paraId="215E87D4" w14:textId="428D89A3" w:rsidR="00784940" w:rsidRDefault="00784940" w:rsidP="00784940"/>
    <w:p w14:paraId="4AE5FFD7" w14:textId="7494BBD6" w:rsidR="00784940" w:rsidRDefault="00784940" w:rsidP="00784940"/>
    <w:p w14:paraId="08F6EDB1" w14:textId="040956FA" w:rsidR="00784940" w:rsidRDefault="00784940" w:rsidP="00784940"/>
    <w:p w14:paraId="755A66B8" w14:textId="2823A000" w:rsidR="00784940" w:rsidRDefault="00784940" w:rsidP="00784940"/>
    <w:p w14:paraId="79BDDCEA" w14:textId="03D0F0B3" w:rsidR="00784940" w:rsidRDefault="00784940" w:rsidP="00784940"/>
    <w:p w14:paraId="01AEC7E4" w14:textId="29372689" w:rsidR="00784940" w:rsidRDefault="00784940" w:rsidP="00784940"/>
    <w:p w14:paraId="43CE0BCC" w14:textId="52A75A2A" w:rsidR="00784940" w:rsidRDefault="00784940" w:rsidP="00784940"/>
    <w:p w14:paraId="793ADAEA" w14:textId="61ED4528" w:rsidR="00784940" w:rsidRDefault="00784940" w:rsidP="00784940"/>
    <w:p w14:paraId="6682FD00" w14:textId="4A30D14D" w:rsidR="00784940" w:rsidRDefault="00784940" w:rsidP="00784940"/>
    <w:p w14:paraId="4DDA4AD1" w14:textId="4A751795" w:rsidR="00784940" w:rsidRDefault="00784940" w:rsidP="00784940"/>
    <w:p w14:paraId="091678F0" w14:textId="3E2A3F71" w:rsidR="00784940" w:rsidRDefault="00784940" w:rsidP="00784940"/>
    <w:p w14:paraId="75D0AAFD" w14:textId="613C9D0D" w:rsidR="00784940" w:rsidRDefault="00784940" w:rsidP="00784940"/>
    <w:p w14:paraId="6D61E059" w14:textId="5EE8B45C" w:rsidR="00784940" w:rsidRDefault="00784940" w:rsidP="00784940"/>
    <w:p w14:paraId="205C1B58" w14:textId="0891C45B" w:rsidR="00784940" w:rsidRDefault="00784940" w:rsidP="00784940"/>
    <w:p w14:paraId="5B26922D" w14:textId="77777777" w:rsidR="00784940" w:rsidRPr="00784940" w:rsidRDefault="00784940" w:rsidP="00784940"/>
    <w:p w14:paraId="1EB25DBA" w14:textId="7FF60F1C" w:rsidR="0076654E" w:rsidRDefault="0076654E">
      <w:pPr>
        <w:pStyle w:val="Heading3"/>
      </w:pPr>
      <w:r>
        <w:lastRenderedPageBreak/>
        <w:t>Get Currently Enabled Security Roles</w:t>
      </w:r>
    </w:p>
    <w:p w14:paraId="1DAEAD18" w14:textId="457207E5" w:rsidR="007A6636" w:rsidRPr="007A6636" w:rsidRDefault="007A6636" w:rsidP="007A6636">
      <w:r>
        <w:t xml:space="preserve">This action retrieves a list of enabled Security Roles </w:t>
      </w:r>
      <w:r w:rsidR="00AF0495">
        <w:t>from the Security Roles tab of the Access Rights menu.</w:t>
      </w:r>
    </w:p>
    <w:p w14:paraId="39D10F5A" w14:textId="21934050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7FDE99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248CA0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5C33CD7C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A5EF586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2180E72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F77D35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B8B1FF1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355112D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91704EC" w14:textId="77777777" w:rsidR="00784940" w:rsidRPr="00784940" w:rsidRDefault="00784940" w:rsidP="00784940"/>
    <w:p w14:paraId="5DD48513" w14:textId="50F7E97F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42A03E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5BD699E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6E89A13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FAE4D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4A0CAB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AE512DA" w14:textId="1A1B75BE" w:rsidR="004B63D6" w:rsidRDefault="004B63D6" w:rsidP="009665E1">
            <w:r>
              <w:t>Enabled Security Roles</w:t>
            </w:r>
          </w:p>
        </w:tc>
        <w:tc>
          <w:tcPr>
            <w:tcW w:w="1098" w:type="dxa"/>
          </w:tcPr>
          <w:p w14:paraId="41113626" w14:textId="6F76A191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C571A82" w14:textId="18653979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Security Roles.</w:t>
            </w:r>
          </w:p>
        </w:tc>
      </w:tr>
    </w:tbl>
    <w:p w14:paraId="51C5A0FA" w14:textId="7DEDBFFE" w:rsidR="004B63D6" w:rsidRDefault="004B63D6" w:rsidP="004B63D6"/>
    <w:p w14:paraId="24EB7D12" w14:textId="7929D083" w:rsidR="001273EC" w:rsidRDefault="001273EC" w:rsidP="004B63D6"/>
    <w:p w14:paraId="54311B8A" w14:textId="7AFA50F9" w:rsidR="001273EC" w:rsidRDefault="001273EC" w:rsidP="004B63D6"/>
    <w:p w14:paraId="70016A79" w14:textId="015E9447" w:rsidR="001273EC" w:rsidRDefault="001273EC" w:rsidP="004B63D6"/>
    <w:p w14:paraId="246B260F" w14:textId="3D9FE51E" w:rsidR="001273EC" w:rsidRDefault="001273EC" w:rsidP="004B63D6"/>
    <w:p w14:paraId="3A2582CF" w14:textId="4C180555" w:rsidR="001273EC" w:rsidRDefault="001273EC" w:rsidP="004B63D6"/>
    <w:p w14:paraId="50916851" w14:textId="755BCE7A" w:rsidR="001273EC" w:rsidRDefault="001273EC" w:rsidP="004B63D6"/>
    <w:p w14:paraId="5E0D2377" w14:textId="391683E4" w:rsidR="001273EC" w:rsidRDefault="001273EC" w:rsidP="004B63D6"/>
    <w:p w14:paraId="2FCE9EBE" w14:textId="24AC9B7E" w:rsidR="001273EC" w:rsidRDefault="001273EC" w:rsidP="004B63D6"/>
    <w:p w14:paraId="0CD5FAA8" w14:textId="07FDB642" w:rsidR="001273EC" w:rsidRDefault="001273EC" w:rsidP="004B63D6"/>
    <w:p w14:paraId="2B45B06F" w14:textId="2B8E5D7B" w:rsidR="001273EC" w:rsidRDefault="001273EC" w:rsidP="004B63D6"/>
    <w:p w14:paraId="0FA4F248" w14:textId="45EF6948" w:rsidR="001273EC" w:rsidRDefault="001273EC" w:rsidP="004B63D6"/>
    <w:p w14:paraId="0CA6C0AF" w14:textId="743A9EA9" w:rsidR="001273EC" w:rsidRDefault="001273EC" w:rsidP="004B63D6"/>
    <w:p w14:paraId="07E5B63B" w14:textId="128C9A3A" w:rsidR="001273EC" w:rsidRDefault="001273EC" w:rsidP="004B63D6"/>
    <w:p w14:paraId="37055DAA" w14:textId="63E71E3E" w:rsidR="001273EC" w:rsidRDefault="001273EC" w:rsidP="004B63D6"/>
    <w:p w14:paraId="34802869" w14:textId="339B0F99" w:rsidR="001273EC" w:rsidRDefault="001273EC" w:rsidP="004B63D6"/>
    <w:p w14:paraId="5EB2370C" w14:textId="75F6B8B9" w:rsidR="001273EC" w:rsidRDefault="001273EC" w:rsidP="004B63D6"/>
    <w:p w14:paraId="15198A98" w14:textId="0FE6A697" w:rsidR="001273EC" w:rsidRDefault="001273EC" w:rsidP="004B63D6"/>
    <w:p w14:paraId="1E919944" w14:textId="52B19833" w:rsidR="001273EC" w:rsidRDefault="001273EC" w:rsidP="004B63D6"/>
    <w:p w14:paraId="0228B5D9" w14:textId="6ED4E6B9" w:rsidR="001273EC" w:rsidRDefault="001273EC" w:rsidP="004B63D6"/>
    <w:p w14:paraId="78A43D71" w14:textId="4FD62118" w:rsidR="001273EC" w:rsidRDefault="001273EC" w:rsidP="004B63D6"/>
    <w:p w14:paraId="64C07819" w14:textId="46CC43E1" w:rsidR="001273EC" w:rsidRDefault="001273EC" w:rsidP="004B63D6"/>
    <w:p w14:paraId="2554DEB0" w14:textId="43EFD882" w:rsidR="001273EC" w:rsidRDefault="001273EC" w:rsidP="004B63D6"/>
    <w:p w14:paraId="6351D382" w14:textId="77777777" w:rsidR="001273EC" w:rsidRPr="004B63D6" w:rsidRDefault="001273EC" w:rsidP="004B63D6"/>
    <w:p w14:paraId="3BC27BE4" w14:textId="7AF50B00" w:rsidR="0076654E" w:rsidRDefault="0076654E">
      <w:pPr>
        <w:pStyle w:val="Heading3"/>
      </w:pPr>
      <w:r>
        <w:lastRenderedPageBreak/>
        <w:t>Get Currently Enabled Processes</w:t>
      </w:r>
    </w:p>
    <w:p w14:paraId="0729AA6F" w14:textId="377D628D" w:rsidR="00AF0495" w:rsidRPr="007A6636" w:rsidRDefault="00AF0495" w:rsidP="00AF0495">
      <w:r>
        <w:t>This action retrieves a list of enabled Processes from the Processes tab of the Access Rights menu.</w:t>
      </w:r>
    </w:p>
    <w:p w14:paraId="25B40B7E" w14:textId="77777777" w:rsidR="00AF0495" w:rsidRPr="00AF0495" w:rsidRDefault="00AF0495" w:rsidP="00AF0495"/>
    <w:p w14:paraId="2446C710" w14:textId="692FB986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0F454FE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588164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268B50A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5F6270F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17FD3B4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172882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079EA08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013F07A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6ED3008" w14:textId="77777777" w:rsidR="00784940" w:rsidRPr="00784940" w:rsidRDefault="00784940" w:rsidP="00784940"/>
    <w:p w14:paraId="0A7F0BA5" w14:textId="0836A958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26728B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E7FBF41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5D8E40C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CB18C7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D2A26C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A91F31C" w14:textId="4109F00A" w:rsidR="004B63D6" w:rsidRDefault="004B63D6" w:rsidP="009665E1">
            <w:r>
              <w:t>Enabled Processes</w:t>
            </w:r>
          </w:p>
        </w:tc>
        <w:tc>
          <w:tcPr>
            <w:tcW w:w="1098" w:type="dxa"/>
          </w:tcPr>
          <w:p w14:paraId="3C2851F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1DD2D92" w14:textId="6CAECDC6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Processes.</w:t>
            </w:r>
          </w:p>
        </w:tc>
      </w:tr>
    </w:tbl>
    <w:p w14:paraId="340B3F14" w14:textId="552C0BBA" w:rsidR="004B63D6" w:rsidRDefault="004B63D6" w:rsidP="004B63D6"/>
    <w:p w14:paraId="15CAAED2" w14:textId="1BA1765F" w:rsidR="001273EC" w:rsidRDefault="001273EC" w:rsidP="004B63D6"/>
    <w:p w14:paraId="1C46EA50" w14:textId="6797C3B2" w:rsidR="001273EC" w:rsidRDefault="001273EC" w:rsidP="004B63D6"/>
    <w:p w14:paraId="443B6C30" w14:textId="36B25630" w:rsidR="001273EC" w:rsidRDefault="001273EC" w:rsidP="004B63D6"/>
    <w:p w14:paraId="72A146BA" w14:textId="30233EDD" w:rsidR="001273EC" w:rsidRDefault="001273EC" w:rsidP="004B63D6"/>
    <w:p w14:paraId="532F7056" w14:textId="5DF57B17" w:rsidR="001273EC" w:rsidRDefault="001273EC" w:rsidP="004B63D6"/>
    <w:p w14:paraId="2D80181E" w14:textId="262A0CEB" w:rsidR="001273EC" w:rsidRDefault="001273EC" w:rsidP="004B63D6"/>
    <w:p w14:paraId="363E5AEE" w14:textId="113321D9" w:rsidR="001273EC" w:rsidRDefault="001273EC" w:rsidP="004B63D6"/>
    <w:p w14:paraId="71A63CF3" w14:textId="117D1C2F" w:rsidR="001273EC" w:rsidRDefault="001273EC" w:rsidP="004B63D6"/>
    <w:p w14:paraId="07AEEBC1" w14:textId="5C96F2D3" w:rsidR="001273EC" w:rsidRDefault="001273EC" w:rsidP="004B63D6"/>
    <w:p w14:paraId="25EE6CD5" w14:textId="46D1FB99" w:rsidR="001273EC" w:rsidRDefault="001273EC" w:rsidP="004B63D6"/>
    <w:p w14:paraId="00ADFCB8" w14:textId="2DC4D40B" w:rsidR="001273EC" w:rsidRDefault="001273EC" w:rsidP="004B63D6"/>
    <w:p w14:paraId="7307827C" w14:textId="0225C83F" w:rsidR="001273EC" w:rsidRDefault="001273EC" w:rsidP="004B63D6"/>
    <w:p w14:paraId="7E7FD80C" w14:textId="0990494A" w:rsidR="001273EC" w:rsidRDefault="001273EC" w:rsidP="004B63D6"/>
    <w:p w14:paraId="7F5848E9" w14:textId="78F21936" w:rsidR="001273EC" w:rsidRDefault="001273EC" w:rsidP="004B63D6"/>
    <w:p w14:paraId="7ABE3582" w14:textId="6E17B708" w:rsidR="001273EC" w:rsidRDefault="001273EC" w:rsidP="004B63D6"/>
    <w:p w14:paraId="1ED5A306" w14:textId="04DBCD10" w:rsidR="001273EC" w:rsidRDefault="001273EC" w:rsidP="004B63D6"/>
    <w:p w14:paraId="7F5694E8" w14:textId="379B8E07" w:rsidR="001273EC" w:rsidRDefault="001273EC" w:rsidP="004B63D6"/>
    <w:p w14:paraId="65A48539" w14:textId="7397BE03" w:rsidR="001273EC" w:rsidRDefault="001273EC" w:rsidP="004B63D6"/>
    <w:p w14:paraId="1F615EEB" w14:textId="75833183" w:rsidR="001273EC" w:rsidRDefault="001273EC" w:rsidP="004B63D6"/>
    <w:p w14:paraId="450F6E1E" w14:textId="7C0054BA" w:rsidR="001273EC" w:rsidRDefault="001273EC" w:rsidP="004B63D6"/>
    <w:p w14:paraId="33BF6FFD" w14:textId="5237FFAC" w:rsidR="001273EC" w:rsidRDefault="001273EC" w:rsidP="004B63D6"/>
    <w:p w14:paraId="49583D41" w14:textId="77777777" w:rsidR="001273EC" w:rsidRPr="004B63D6" w:rsidRDefault="001273EC" w:rsidP="004B63D6"/>
    <w:p w14:paraId="2F17B312" w14:textId="0B35A19F" w:rsidR="0076654E" w:rsidRDefault="0076654E">
      <w:pPr>
        <w:pStyle w:val="Heading3"/>
      </w:pPr>
      <w:r>
        <w:lastRenderedPageBreak/>
        <w:t>Get Currently Enabled Resources</w:t>
      </w:r>
    </w:p>
    <w:p w14:paraId="67A266BA" w14:textId="3D6EDA2C" w:rsidR="00AF0495" w:rsidRPr="007A6636" w:rsidRDefault="00AF0495" w:rsidP="00AF0495">
      <w:r>
        <w:t>This action retrieves a list of enabled Resources from the Resources tab of the Access Rights menu.</w:t>
      </w:r>
    </w:p>
    <w:p w14:paraId="2386060A" w14:textId="77777777" w:rsidR="00AF0495" w:rsidRPr="00AF0495" w:rsidRDefault="00AF0495" w:rsidP="00AF0495"/>
    <w:p w14:paraId="4A4F82B5" w14:textId="68D90803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65168E0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3B30F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6FD2743B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7C1E90D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0363F5B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53C1EB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1431543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936A5C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153911" w14:textId="77777777" w:rsidR="00784940" w:rsidRPr="00784940" w:rsidRDefault="00784940" w:rsidP="00784940"/>
    <w:p w14:paraId="2AE7679F" w14:textId="191C1B56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657983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0503FB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3B76AE7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0FF5D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D02C9B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785985" w14:textId="6022407E" w:rsidR="004B63D6" w:rsidRDefault="004B63D6" w:rsidP="009665E1">
            <w:r>
              <w:t>Enabled Resources</w:t>
            </w:r>
          </w:p>
        </w:tc>
        <w:tc>
          <w:tcPr>
            <w:tcW w:w="1098" w:type="dxa"/>
          </w:tcPr>
          <w:p w14:paraId="690EF25F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D75030B" w14:textId="2D0A2FF2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Resources.</w:t>
            </w:r>
          </w:p>
        </w:tc>
      </w:tr>
    </w:tbl>
    <w:p w14:paraId="6651826A" w14:textId="5932C34C" w:rsidR="004B63D6" w:rsidRDefault="004B63D6" w:rsidP="004B63D6"/>
    <w:p w14:paraId="0B7B2EE7" w14:textId="0FC303CD" w:rsidR="001273EC" w:rsidRDefault="001273EC" w:rsidP="004B63D6"/>
    <w:p w14:paraId="47758592" w14:textId="0292116D" w:rsidR="001273EC" w:rsidRDefault="001273EC" w:rsidP="004B63D6"/>
    <w:p w14:paraId="38B33ED7" w14:textId="4F7E9972" w:rsidR="001273EC" w:rsidRDefault="001273EC" w:rsidP="004B63D6"/>
    <w:p w14:paraId="46D18501" w14:textId="6EE841FD" w:rsidR="001273EC" w:rsidRDefault="001273EC" w:rsidP="004B63D6"/>
    <w:p w14:paraId="5F3883D0" w14:textId="1625BAFA" w:rsidR="001273EC" w:rsidRDefault="001273EC" w:rsidP="004B63D6"/>
    <w:p w14:paraId="4082B853" w14:textId="71E62822" w:rsidR="001273EC" w:rsidRDefault="001273EC" w:rsidP="004B63D6"/>
    <w:p w14:paraId="259E9458" w14:textId="4FADAE56" w:rsidR="001273EC" w:rsidRDefault="001273EC" w:rsidP="004B63D6"/>
    <w:p w14:paraId="55060630" w14:textId="63283D52" w:rsidR="001273EC" w:rsidRDefault="001273EC" w:rsidP="004B63D6"/>
    <w:p w14:paraId="19C5637C" w14:textId="448646B7" w:rsidR="001273EC" w:rsidRDefault="001273EC" w:rsidP="004B63D6"/>
    <w:p w14:paraId="6E53BCEF" w14:textId="1D841097" w:rsidR="001273EC" w:rsidRDefault="001273EC" w:rsidP="004B63D6"/>
    <w:p w14:paraId="6E7D3CC1" w14:textId="5590B864" w:rsidR="001273EC" w:rsidRDefault="001273EC" w:rsidP="004B63D6"/>
    <w:p w14:paraId="2BFEACF8" w14:textId="643E7B5C" w:rsidR="001273EC" w:rsidRDefault="001273EC" w:rsidP="004B63D6"/>
    <w:p w14:paraId="4C0F6D62" w14:textId="06E43733" w:rsidR="001273EC" w:rsidRDefault="001273EC" w:rsidP="004B63D6"/>
    <w:p w14:paraId="7C2656E5" w14:textId="65E0984F" w:rsidR="001273EC" w:rsidRDefault="001273EC" w:rsidP="004B63D6"/>
    <w:p w14:paraId="743FF81F" w14:textId="551EACE7" w:rsidR="001273EC" w:rsidRDefault="001273EC" w:rsidP="004B63D6"/>
    <w:p w14:paraId="14DC0CA3" w14:textId="58DD8036" w:rsidR="001273EC" w:rsidRDefault="001273EC" w:rsidP="004B63D6"/>
    <w:p w14:paraId="448C7DE5" w14:textId="5CC691B5" w:rsidR="001273EC" w:rsidRDefault="001273EC" w:rsidP="004B63D6"/>
    <w:p w14:paraId="48D0AC96" w14:textId="0879DC8C" w:rsidR="001273EC" w:rsidRDefault="001273EC" w:rsidP="004B63D6"/>
    <w:p w14:paraId="460EA978" w14:textId="3B884CCA" w:rsidR="001273EC" w:rsidRDefault="001273EC" w:rsidP="004B63D6"/>
    <w:p w14:paraId="76F6C64F" w14:textId="7422B83C" w:rsidR="001273EC" w:rsidRDefault="001273EC" w:rsidP="004B63D6"/>
    <w:p w14:paraId="7302D998" w14:textId="4F62898A" w:rsidR="001273EC" w:rsidRDefault="001273EC" w:rsidP="004B63D6"/>
    <w:p w14:paraId="12434D93" w14:textId="77777777" w:rsidR="001273EC" w:rsidRPr="004B63D6" w:rsidRDefault="001273EC" w:rsidP="004B63D6"/>
    <w:p w14:paraId="3B3D79D4" w14:textId="60B4A3AC" w:rsidR="0076654E" w:rsidRDefault="0076654E">
      <w:pPr>
        <w:pStyle w:val="Heading3"/>
      </w:pPr>
      <w:r>
        <w:lastRenderedPageBreak/>
        <w:t>Get All Security Roles</w:t>
      </w:r>
    </w:p>
    <w:p w14:paraId="0CF7E796" w14:textId="3D03E776" w:rsidR="00AF0495" w:rsidRPr="00AF0495" w:rsidRDefault="00AF0495" w:rsidP="00AF0495">
      <w:r>
        <w:t>This action retrieves a list of all Security Roles.</w:t>
      </w:r>
    </w:p>
    <w:p w14:paraId="6756480C" w14:textId="2CD50AA2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F0641F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36F8AD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0AEEF3E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C0F5303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537633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3DBE6C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ABF01D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CB55476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5AB12" w14:textId="77777777" w:rsidR="00784940" w:rsidRPr="00784940" w:rsidRDefault="00784940" w:rsidP="00784940"/>
    <w:p w14:paraId="02DB1CAA" w14:textId="7ADE155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5A1CEF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CE290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84C8274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A359BA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6D47A7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8D4CB2" w14:textId="55A9078B" w:rsidR="004B63D6" w:rsidRDefault="004B63D6" w:rsidP="009665E1">
            <w:r>
              <w:t>All Security Roles</w:t>
            </w:r>
          </w:p>
        </w:tc>
        <w:tc>
          <w:tcPr>
            <w:tcW w:w="1098" w:type="dxa"/>
          </w:tcPr>
          <w:p w14:paraId="46C40B4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9F168A0" w14:textId="696759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Security Roles.</w:t>
            </w:r>
          </w:p>
        </w:tc>
      </w:tr>
    </w:tbl>
    <w:p w14:paraId="34E51D1F" w14:textId="3B03BD18" w:rsidR="004B63D6" w:rsidRDefault="004B63D6" w:rsidP="004B63D6"/>
    <w:p w14:paraId="197A2081" w14:textId="7D3DC615" w:rsidR="001273EC" w:rsidRDefault="001273EC" w:rsidP="004B63D6"/>
    <w:p w14:paraId="45E50FEF" w14:textId="7FA12AD9" w:rsidR="001273EC" w:rsidRDefault="001273EC" w:rsidP="004B63D6"/>
    <w:p w14:paraId="64F5BDAB" w14:textId="427A2642" w:rsidR="001273EC" w:rsidRDefault="001273EC" w:rsidP="004B63D6"/>
    <w:p w14:paraId="631A8359" w14:textId="0B2DD137" w:rsidR="001273EC" w:rsidRDefault="001273EC" w:rsidP="004B63D6"/>
    <w:p w14:paraId="77BFE353" w14:textId="1780D7C6" w:rsidR="001273EC" w:rsidRDefault="001273EC" w:rsidP="004B63D6"/>
    <w:p w14:paraId="44E27AB5" w14:textId="3F8A38F0" w:rsidR="001273EC" w:rsidRDefault="001273EC" w:rsidP="004B63D6"/>
    <w:p w14:paraId="34B71818" w14:textId="6F242071" w:rsidR="001273EC" w:rsidRDefault="001273EC" w:rsidP="004B63D6"/>
    <w:p w14:paraId="57FD7314" w14:textId="3134B2FD" w:rsidR="001273EC" w:rsidRDefault="001273EC" w:rsidP="004B63D6"/>
    <w:p w14:paraId="4DC35CE4" w14:textId="5ACF6D85" w:rsidR="001273EC" w:rsidRDefault="001273EC" w:rsidP="004B63D6"/>
    <w:p w14:paraId="62A96739" w14:textId="17E9E2BB" w:rsidR="001273EC" w:rsidRDefault="001273EC" w:rsidP="004B63D6"/>
    <w:p w14:paraId="02ABDE6E" w14:textId="1680C1CF" w:rsidR="001273EC" w:rsidRDefault="001273EC" w:rsidP="004B63D6"/>
    <w:p w14:paraId="6497DD3E" w14:textId="310F8976" w:rsidR="001273EC" w:rsidRDefault="001273EC" w:rsidP="004B63D6"/>
    <w:p w14:paraId="3C1949F6" w14:textId="313730E5" w:rsidR="001273EC" w:rsidRDefault="001273EC" w:rsidP="004B63D6"/>
    <w:p w14:paraId="2D5B8275" w14:textId="2AA87E00" w:rsidR="001273EC" w:rsidRDefault="001273EC" w:rsidP="004B63D6"/>
    <w:p w14:paraId="1CF68205" w14:textId="37E6C040" w:rsidR="001273EC" w:rsidRDefault="001273EC" w:rsidP="004B63D6"/>
    <w:p w14:paraId="2A6A2733" w14:textId="456EA219" w:rsidR="001273EC" w:rsidRDefault="001273EC" w:rsidP="004B63D6"/>
    <w:p w14:paraId="404D795D" w14:textId="7735CE48" w:rsidR="001273EC" w:rsidRDefault="001273EC" w:rsidP="004B63D6"/>
    <w:p w14:paraId="663796C4" w14:textId="7D9FCBB8" w:rsidR="001273EC" w:rsidRDefault="001273EC" w:rsidP="004B63D6"/>
    <w:p w14:paraId="76574EF9" w14:textId="0E7D8D7D" w:rsidR="001273EC" w:rsidRDefault="001273EC" w:rsidP="004B63D6"/>
    <w:p w14:paraId="01A99E99" w14:textId="6336112C" w:rsidR="001273EC" w:rsidRDefault="001273EC" w:rsidP="004B63D6"/>
    <w:p w14:paraId="2C3DAAAA" w14:textId="54C90D5B" w:rsidR="001273EC" w:rsidRDefault="001273EC" w:rsidP="004B63D6"/>
    <w:p w14:paraId="40122E7B" w14:textId="148DF708" w:rsidR="001273EC" w:rsidRDefault="001273EC" w:rsidP="004B63D6"/>
    <w:p w14:paraId="254AB949" w14:textId="77777777" w:rsidR="001273EC" w:rsidRPr="004B63D6" w:rsidRDefault="001273EC" w:rsidP="004B63D6"/>
    <w:p w14:paraId="40778E03" w14:textId="59D36A57" w:rsidR="0076654E" w:rsidRDefault="0076654E">
      <w:pPr>
        <w:pStyle w:val="Heading3"/>
      </w:pPr>
      <w:r>
        <w:lastRenderedPageBreak/>
        <w:t>Get All Processes</w:t>
      </w:r>
    </w:p>
    <w:p w14:paraId="1EA36898" w14:textId="4E07C6C1" w:rsidR="00AF0495" w:rsidRPr="00AF0495" w:rsidRDefault="00AF0495" w:rsidP="00AF0495">
      <w:r>
        <w:t>This action retrieves a list of all Processes.</w:t>
      </w:r>
    </w:p>
    <w:p w14:paraId="7416DC95" w14:textId="7894EB14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DE405A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849B4E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7446D58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798B5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F3EBD5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B92769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D29E83F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BBF918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B59E7" w14:textId="77777777" w:rsidR="00784940" w:rsidRPr="00784940" w:rsidRDefault="00784940" w:rsidP="00784940"/>
    <w:p w14:paraId="10F785F7" w14:textId="63FD298C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163D0AA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BCE522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52AF4609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91E9B6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BB3CF0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ECF482B" w14:textId="1B384A43" w:rsidR="004B63D6" w:rsidRDefault="004B63D6" w:rsidP="009665E1">
            <w:r>
              <w:t>All Processes</w:t>
            </w:r>
          </w:p>
        </w:tc>
        <w:tc>
          <w:tcPr>
            <w:tcW w:w="1098" w:type="dxa"/>
          </w:tcPr>
          <w:p w14:paraId="311071BD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EE82A83" w14:textId="45808D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Processes.</w:t>
            </w:r>
          </w:p>
        </w:tc>
      </w:tr>
    </w:tbl>
    <w:p w14:paraId="022FC59E" w14:textId="3EB2F505" w:rsidR="004B63D6" w:rsidRDefault="004B63D6" w:rsidP="004B63D6"/>
    <w:p w14:paraId="726E8FF0" w14:textId="1694E333" w:rsidR="001273EC" w:rsidRDefault="001273EC" w:rsidP="004B63D6"/>
    <w:p w14:paraId="68DCDC7D" w14:textId="7C0393C1" w:rsidR="001273EC" w:rsidRDefault="001273EC" w:rsidP="004B63D6"/>
    <w:p w14:paraId="304845FB" w14:textId="5FB17331" w:rsidR="001273EC" w:rsidRDefault="001273EC" w:rsidP="004B63D6"/>
    <w:p w14:paraId="359D03CE" w14:textId="63A7C9FB" w:rsidR="001273EC" w:rsidRDefault="001273EC" w:rsidP="004B63D6"/>
    <w:p w14:paraId="36FC7B59" w14:textId="0F14E505" w:rsidR="001273EC" w:rsidRDefault="001273EC" w:rsidP="004B63D6"/>
    <w:p w14:paraId="2FA2A292" w14:textId="0D4385E5" w:rsidR="001273EC" w:rsidRDefault="001273EC" w:rsidP="004B63D6"/>
    <w:p w14:paraId="72746746" w14:textId="76AAD466" w:rsidR="001273EC" w:rsidRDefault="001273EC" w:rsidP="004B63D6"/>
    <w:p w14:paraId="12A34385" w14:textId="1C61FF8A" w:rsidR="001273EC" w:rsidRDefault="001273EC" w:rsidP="004B63D6"/>
    <w:p w14:paraId="769509C7" w14:textId="4EA4FD6B" w:rsidR="001273EC" w:rsidRDefault="001273EC" w:rsidP="004B63D6"/>
    <w:p w14:paraId="2A9AE1E4" w14:textId="12D8B083" w:rsidR="001273EC" w:rsidRDefault="001273EC" w:rsidP="004B63D6"/>
    <w:p w14:paraId="1DF84C69" w14:textId="5998222C" w:rsidR="001273EC" w:rsidRDefault="001273EC" w:rsidP="004B63D6"/>
    <w:p w14:paraId="3C63DD82" w14:textId="5E3590CD" w:rsidR="001273EC" w:rsidRDefault="001273EC" w:rsidP="004B63D6"/>
    <w:p w14:paraId="4800FABD" w14:textId="689FFE92" w:rsidR="001273EC" w:rsidRDefault="001273EC" w:rsidP="004B63D6"/>
    <w:p w14:paraId="5CF6260B" w14:textId="6A1E4943" w:rsidR="001273EC" w:rsidRDefault="001273EC" w:rsidP="004B63D6"/>
    <w:p w14:paraId="26ED844E" w14:textId="00F96C92" w:rsidR="001273EC" w:rsidRDefault="001273EC" w:rsidP="004B63D6"/>
    <w:p w14:paraId="7BC6D468" w14:textId="15CFA2E7" w:rsidR="001273EC" w:rsidRDefault="001273EC" w:rsidP="004B63D6"/>
    <w:p w14:paraId="59A9465E" w14:textId="4DFD64CE" w:rsidR="001273EC" w:rsidRDefault="001273EC" w:rsidP="004B63D6"/>
    <w:p w14:paraId="0D1118D1" w14:textId="63F1C591" w:rsidR="001273EC" w:rsidRDefault="001273EC" w:rsidP="004B63D6"/>
    <w:p w14:paraId="4D353BFE" w14:textId="0E4B63D5" w:rsidR="001273EC" w:rsidRDefault="001273EC" w:rsidP="004B63D6"/>
    <w:p w14:paraId="7D418CB6" w14:textId="56C01402" w:rsidR="001273EC" w:rsidRDefault="001273EC" w:rsidP="004B63D6"/>
    <w:p w14:paraId="21CC6E2A" w14:textId="3AAB0824" w:rsidR="001273EC" w:rsidRDefault="001273EC" w:rsidP="004B63D6"/>
    <w:p w14:paraId="4E642079" w14:textId="723EA22A" w:rsidR="001273EC" w:rsidRDefault="001273EC" w:rsidP="004B63D6"/>
    <w:p w14:paraId="67E007C9" w14:textId="1897A4D4" w:rsidR="001273EC" w:rsidRDefault="001273EC" w:rsidP="004B63D6"/>
    <w:p w14:paraId="0C9B27B2" w14:textId="77777777" w:rsidR="001273EC" w:rsidRPr="004B63D6" w:rsidRDefault="001273EC" w:rsidP="004B63D6"/>
    <w:p w14:paraId="458FD451" w14:textId="1CF79506" w:rsidR="0076654E" w:rsidRDefault="0076654E">
      <w:pPr>
        <w:pStyle w:val="Heading3"/>
      </w:pPr>
      <w:r>
        <w:lastRenderedPageBreak/>
        <w:t>Get All Resources</w:t>
      </w:r>
    </w:p>
    <w:p w14:paraId="261D719C" w14:textId="10DF1C9E" w:rsidR="00AF0495" w:rsidRPr="00AF0495" w:rsidRDefault="00AF0495" w:rsidP="00AF0495">
      <w:r>
        <w:t>This action retrieves a list of all Resources.</w:t>
      </w:r>
    </w:p>
    <w:p w14:paraId="611CBA21" w14:textId="77777777" w:rsidR="00AF0495" w:rsidRPr="00AF0495" w:rsidRDefault="00AF0495" w:rsidP="00AF0495"/>
    <w:p w14:paraId="2C19335F" w14:textId="64F174A9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54F3CDE5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5F678A5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B7F34B2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A1579F0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45E212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2E9EA3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F88A1E4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7B7770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E1565FE" w14:textId="77777777" w:rsidR="00784940" w:rsidRPr="00784940" w:rsidRDefault="00784940" w:rsidP="00784940"/>
    <w:p w14:paraId="3D020145" w14:textId="64C0A63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53795512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7E8D08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1FF5625F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3CB90A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2CA6A2C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C17DC9" w14:textId="0EEA1707" w:rsidR="004B63D6" w:rsidRDefault="004B63D6" w:rsidP="009665E1">
            <w:r>
              <w:t>All Resources</w:t>
            </w:r>
          </w:p>
        </w:tc>
        <w:tc>
          <w:tcPr>
            <w:tcW w:w="1098" w:type="dxa"/>
          </w:tcPr>
          <w:p w14:paraId="4A03779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20FA12B" w14:textId="5A4E701E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Resources.</w:t>
            </w:r>
          </w:p>
        </w:tc>
      </w:tr>
    </w:tbl>
    <w:p w14:paraId="4DB4CEC3" w14:textId="374E8080" w:rsidR="004B63D6" w:rsidRDefault="004B63D6" w:rsidP="004B63D6"/>
    <w:p w14:paraId="59A4881D" w14:textId="1806A3AB" w:rsidR="001273EC" w:rsidRDefault="001273EC" w:rsidP="004B63D6"/>
    <w:p w14:paraId="51C19682" w14:textId="0AB7ECB2" w:rsidR="001273EC" w:rsidRDefault="001273EC" w:rsidP="004B63D6"/>
    <w:p w14:paraId="4D00189E" w14:textId="17BD48D5" w:rsidR="001273EC" w:rsidRDefault="001273EC" w:rsidP="004B63D6"/>
    <w:p w14:paraId="539FC847" w14:textId="33D32EC6" w:rsidR="001273EC" w:rsidRDefault="001273EC" w:rsidP="004B63D6"/>
    <w:p w14:paraId="47B639BF" w14:textId="34D229BB" w:rsidR="001273EC" w:rsidRDefault="001273EC" w:rsidP="004B63D6"/>
    <w:p w14:paraId="7D97C080" w14:textId="41C0D8F9" w:rsidR="001273EC" w:rsidRDefault="001273EC" w:rsidP="004B63D6"/>
    <w:p w14:paraId="1E50A6A5" w14:textId="1715C7C8" w:rsidR="001273EC" w:rsidRDefault="001273EC" w:rsidP="004B63D6"/>
    <w:p w14:paraId="399E1434" w14:textId="0079F2D9" w:rsidR="001273EC" w:rsidRDefault="001273EC" w:rsidP="004B63D6"/>
    <w:p w14:paraId="61662E25" w14:textId="28052DF1" w:rsidR="001273EC" w:rsidRDefault="001273EC" w:rsidP="004B63D6"/>
    <w:p w14:paraId="69C03616" w14:textId="0DE7EB66" w:rsidR="001273EC" w:rsidRDefault="001273EC" w:rsidP="004B63D6"/>
    <w:p w14:paraId="153E4FC5" w14:textId="1286F663" w:rsidR="001273EC" w:rsidRDefault="001273EC" w:rsidP="004B63D6"/>
    <w:p w14:paraId="5EA6E1D2" w14:textId="4332156C" w:rsidR="001273EC" w:rsidRDefault="001273EC" w:rsidP="004B63D6"/>
    <w:p w14:paraId="736CABCB" w14:textId="2B07899A" w:rsidR="001273EC" w:rsidRDefault="001273EC" w:rsidP="004B63D6"/>
    <w:p w14:paraId="5B36A05A" w14:textId="59B27A81" w:rsidR="001273EC" w:rsidRDefault="001273EC" w:rsidP="004B63D6"/>
    <w:p w14:paraId="2F129097" w14:textId="7641AFA4" w:rsidR="001273EC" w:rsidRDefault="001273EC" w:rsidP="004B63D6"/>
    <w:p w14:paraId="50FC2F06" w14:textId="75A4CA2D" w:rsidR="001273EC" w:rsidRDefault="001273EC" w:rsidP="004B63D6"/>
    <w:p w14:paraId="4DED07C0" w14:textId="194F1DB4" w:rsidR="001273EC" w:rsidRDefault="001273EC" w:rsidP="004B63D6"/>
    <w:p w14:paraId="0B334AC6" w14:textId="49C8533D" w:rsidR="001273EC" w:rsidRDefault="001273EC" w:rsidP="004B63D6"/>
    <w:p w14:paraId="252E25AD" w14:textId="76682181" w:rsidR="001273EC" w:rsidRDefault="001273EC" w:rsidP="004B63D6"/>
    <w:p w14:paraId="13DA52E5" w14:textId="39AAC693" w:rsidR="001273EC" w:rsidRDefault="001273EC" w:rsidP="004B63D6"/>
    <w:p w14:paraId="6790D5C2" w14:textId="3A6563F2" w:rsidR="001273EC" w:rsidRDefault="001273EC" w:rsidP="004B63D6"/>
    <w:p w14:paraId="5EB8070A" w14:textId="77777777" w:rsidR="001273EC" w:rsidRPr="004B63D6" w:rsidRDefault="001273EC" w:rsidP="004B63D6"/>
    <w:p w14:paraId="45FFEF46" w14:textId="63E62A1F" w:rsidR="00E84218" w:rsidRDefault="00E84218">
      <w:pPr>
        <w:pStyle w:val="Heading1"/>
      </w:pPr>
      <w:bookmarkStart w:id="14" w:name="_Toc39498238"/>
      <w:r>
        <w:lastRenderedPageBreak/>
        <w:t>Using the Processes</w:t>
      </w:r>
      <w:bookmarkEnd w:id="14"/>
    </w:p>
    <w:p w14:paraId="1F714F93" w14:textId="38FA88F2" w:rsidR="000B1E57" w:rsidRDefault="000B1E57" w:rsidP="000B1E57">
      <w:pPr>
        <w:pStyle w:val="Heading2"/>
      </w:pPr>
      <w:bookmarkStart w:id="15" w:name="_Toc39498239"/>
      <w:r>
        <w:t>Blue Prism v</w:t>
      </w:r>
      <w:r w:rsidR="001800F3">
        <w:t>6.6</w:t>
      </w:r>
      <w:r>
        <w:t xml:space="preserve"> – Test Connection</w:t>
      </w:r>
      <w:bookmarkEnd w:id="15"/>
    </w:p>
    <w:p w14:paraId="312281F6" w14:textId="0D80BAAB" w:rsidR="000B1E57" w:rsidRDefault="000B1E57" w:rsidP="000B1E57">
      <w:r>
        <w:t>This process is used to ensure the connection to Blue Prism is working by launching and terminating an instance of Blue Prism.</w:t>
      </w:r>
    </w:p>
    <w:p w14:paraId="4B053720" w14:textId="1CF0B0B0" w:rsidR="000B1E57" w:rsidRDefault="000B1E57" w:rsidP="000B1E57">
      <w:pPr>
        <w:pStyle w:val="Heading3"/>
      </w:pPr>
      <w:r>
        <w:t>Inputs</w:t>
      </w:r>
    </w:p>
    <w:p w14:paraId="58B720C9" w14:textId="68A786E2" w:rsidR="000B1E57" w:rsidRDefault="000B1E57" w:rsidP="000B1E57">
      <w:r>
        <w:t>N/A</w:t>
      </w:r>
    </w:p>
    <w:p w14:paraId="3E50BA25" w14:textId="1E3341FE" w:rsidR="000B1E57" w:rsidRDefault="000B1E57">
      <w:pPr>
        <w:pStyle w:val="Heading3"/>
      </w:pPr>
      <w:r>
        <w:t>Outputs</w:t>
      </w:r>
    </w:p>
    <w:p w14:paraId="2F775DAE" w14:textId="7223FDB6" w:rsidR="000B1E57" w:rsidRDefault="000B1E57" w:rsidP="000B1E57">
      <w:r>
        <w:t>N/A</w:t>
      </w:r>
    </w:p>
    <w:p w14:paraId="69C9194A" w14:textId="62DC148E" w:rsidR="000B1E57" w:rsidRDefault="000B1E57" w:rsidP="000B1E57"/>
    <w:p w14:paraId="300D8246" w14:textId="114B867B" w:rsidR="000B1E57" w:rsidRDefault="000B1E57" w:rsidP="000B1E57"/>
    <w:p w14:paraId="1972E85D" w14:textId="6848FCCB" w:rsidR="000B1E57" w:rsidRDefault="000B1E57" w:rsidP="000B1E57"/>
    <w:p w14:paraId="5316DCC0" w14:textId="2F1F85E5" w:rsidR="000B1E57" w:rsidRDefault="000B1E57" w:rsidP="000B1E57"/>
    <w:p w14:paraId="67607B5B" w14:textId="7B6931BD" w:rsidR="000B1E57" w:rsidRDefault="000B1E57" w:rsidP="000B1E57"/>
    <w:p w14:paraId="0DA61E24" w14:textId="38DF15EF" w:rsidR="000B1E57" w:rsidRDefault="000B1E57" w:rsidP="000B1E57"/>
    <w:p w14:paraId="615936E8" w14:textId="369C4E41" w:rsidR="000B1E57" w:rsidRDefault="000B1E57" w:rsidP="000B1E57"/>
    <w:p w14:paraId="2572E3A3" w14:textId="4393BDC1" w:rsidR="000B1E57" w:rsidRDefault="000B1E57" w:rsidP="000B1E57"/>
    <w:p w14:paraId="15E37147" w14:textId="517D744D" w:rsidR="000B1E57" w:rsidRDefault="000B1E57" w:rsidP="000B1E57"/>
    <w:p w14:paraId="54E3A110" w14:textId="3BA6BCA7" w:rsidR="000B1E57" w:rsidRDefault="000B1E57" w:rsidP="000B1E57"/>
    <w:p w14:paraId="06A02458" w14:textId="489EF6FF" w:rsidR="000B1E57" w:rsidRDefault="000B1E57" w:rsidP="000B1E57"/>
    <w:p w14:paraId="157662DD" w14:textId="79BB8409" w:rsidR="000B1E57" w:rsidRDefault="000B1E57" w:rsidP="000B1E57"/>
    <w:p w14:paraId="29C53F9D" w14:textId="0F2624B5" w:rsidR="000B1E57" w:rsidRDefault="000B1E57" w:rsidP="000B1E57"/>
    <w:p w14:paraId="455AEFD9" w14:textId="4CB0253C" w:rsidR="000B1E57" w:rsidRDefault="000B1E57" w:rsidP="000B1E57"/>
    <w:p w14:paraId="1C913AA0" w14:textId="0A82DF13" w:rsidR="000B1E57" w:rsidRDefault="000B1E57" w:rsidP="000B1E57"/>
    <w:p w14:paraId="59B4924D" w14:textId="7F5D68DD" w:rsidR="000B1E57" w:rsidRDefault="000B1E57" w:rsidP="000B1E57"/>
    <w:p w14:paraId="3D8CDEC5" w14:textId="604B0867" w:rsidR="000B1E57" w:rsidRDefault="000B1E57" w:rsidP="000B1E57"/>
    <w:p w14:paraId="398E3348" w14:textId="1F521F29" w:rsidR="000B1E57" w:rsidRDefault="000B1E57" w:rsidP="000B1E57"/>
    <w:p w14:paraId="2C821EBE" w14:textId="16E2375E" w:rsidR="000B1E57" w:rsidRDefault="000B1E57" w:rsidP="000B1E57"/>
    <w:p w14:paraId="7F72CA8A" w14:textId="71D11594" w:rsidR="000B1E57" w:rsidRDefault="000B1E57" w:rsidP="000B1E57"/>
    <w:p w14:paraId="7D35BBEF" w14:textId="1177B2B1" w:rsidR="000B1E57" w:rsidRDefault="000B1E57" w:rsidP="000B1E57"/>
    <w:p w14:paraId="380EF550" w14:textId="30E5BCB4" w:rsidR="000B1E57" w:rsidRDefault="000B1E57" w:rsidP="000B1E57"/>
    <w:p w14:paraId="78851988" w14:textId="253175F0" w:rsidR="000B1E57" w:rsidRDefault="000B1E57" w:rsidP="000B1E57"/>
    <w:p w14:paraId="758631A8" w14:textId="382BE016" w:rsidR="000B1E57" w:rsidRDefault="000B1E57" w:rsidP="000B1E57"/>
    <w:p w14:paraId="06406EC2" w14:textId="70E5B5E1" w:rsidR="000B1E57" w:rsidRDefault="000B1E57" w:rsidP="000B1E57"/>
    <w:p w14:paraId="377F7BCA" w14:textId="30BCC262" w:rsidR="000B1E57" w:rsidRDefault="000B1E57" w:rsidP="000B1E57"/>
    <w:p w14:paraId="547A06D0" w14:textId="77777777" w:rsidR="000B1E57" w:rsidRPr="000B1E57" w:rsidRDefault="000B1E57" w:rsidP="000B1E57"/>
    <w:p w14:paraId="6F869EF7" w14:textId="1A8D4F69" w:rsidR="006B78BC" w:rsidRDefault="006B78BC" w:rsidP="006B78BC"/>
    <w:p w14:paraId="5B84F81F" w14:textId="70DF351F" w:rsidR="00A5343A" w:rsidRDefault="00A5343A">
      <w:pPr>
        <w:pStyle w:val="Heading2"/>
      </w:pPr>
      <w:bookmarkStart w:id="16" w:name="_Toc39498240"/>
      <w:r>
        <w:lastRenderedPageBreak/>
        <w:t>Blue Prism v</w:t>
      </w:r>
      <w:r w:rsidR="001800F3">
        <w:t>6.6</w:t>
      </w:r>
      <w:r>
        <w:t xml:space="preserve"> – Get All Credentials</w:t>
      </w:r>
      <w:bookmarkEnd w:id="16"/>
    </w:p>
    <w:p w14:paraId="36951E93" w14:textId="3FE94ADD" w:rsidR="00A5343A" w:rsidRDefault="00A5343A" w:rsidP="00A5343A">
      <w:r>
        <w:t xml:space="preserve">This process </w:t>
      </w:r>
      <w:r w:rsidR="00022AA7">
        <w:t>retrieves a collection of all existing credentials in Blue Prism as well as each credential’s currently enabled Access Rights.</w:t>
      </w:r>
    </w:p>
    <w:p w14:paraId="79F7858A" w14:textId="77777777" w:rsidR="00A5343A" w:rsidRPr="00A5343A" w:rsidRDefault="00A5343A" w:rsidP="00A5343A"/>
    <w:p w14:paraId="27CAED21" w14:textId="76CDD56C" w:rsidR="00A5343A" w:rsidRDefault="00A5343A" w:rsidP="00A5343A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368F0" w14:paraId="3F35F45D" w14:textId="77777777" w:rsidTr="005F0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8CF64" w14:textId="77777777" w:rsidR="00F368F0" w:rsidRDefault="00F368F0" w:rsidP="005F02CC">
            <w:r>
              <w:t>Parameter</w:t>
            </w:r>
          </w:p>
        </w:tc>
        <w:tc>
          <w:tcPr>
            <w:tcW w:w="1098" w:type="dxa"/>
          </w:tcPr>
          <w:p w14:paraId="6EF8E307" w14:textId="77777777" w:rsidR="00F368F0" w:rsidRPr="00AB4A58" w:rsidRDefault="00F368F0" w:rsidP="005F0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D2A6A1E" w14:textId="77777777" w:rsidR="00F368F0" w:rsidRDefault="00F368F0" w:rsidP="005F0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368F0" w14:paraId="2F4DA65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3EC6A1B" w14:textId="77777777" w:rsidR="00F368F0" w:rsidRDefault="00F368F0" w:rsidP="005F02CC">
            <w:r>
              <w:t>Sign-In Credential Name</w:t>
            </w:r>
          </w:p>
        </w:tc>
        <w:tc>
          <w:tcPr>
            <w:tcW w:w="1098" w:type="dxa"/>
          </w:tcPr>
          <w:p w14:paraId="6FAF4ADF" w14:textId="77777777" w:rsidR="00F368F0" w:rsidRPr="00AB4A58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2D84EA4" w14:textId="77777777" w:rsidR="00F368F0" w:rsidRPr="00C95E0A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F368F0" w14:paraId="278A7AE3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F363B8" w14:textId="77777777" w:rsidR="00F368F0" w:rsidRDefault="00F368F0" w:rsidP="005F02CC">
            <w:r>
              <w:t>Sign-In Connection Name</w:t>
            </w:r>
          </w:p>
        </w:tc>
        <w:tc>
          <w:tcPr>
            <w:tcW w:w="1098" w:type="dxa"/>
          </w:tcPr>
          <w:p w14:paraId="24457D4F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8E516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368F0" w14:paraId="433BA92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6990B5E" w14:textId="77777777" w:rsidR="00F368F0" w:rsidRDefault="00F368F0" w:rsidP="005F02CC">
            <w:r>
              <w:t>Single Sign-On</w:t>
            </w:r>
          </w:p>
        </w:tc>
        <w:tc>
          <w:tcPr>
            <w:tcW w:w="1098" w:type="dxa"/>
          </w:tcPr>
          <w:p w14:paraId="3855D1C4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F5D24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51817FE0" w14:textId="217F5C03" w:rsidR="00A5343A" w:rsidRDefault="00A5343A" w:rsidP="00A5343A"/>
    <w:p w14:paraId="5C36224D" w14:textId="0810CB2B" w:rsidR="00F368F0" w:rsidRDefault="00F368F0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6A53F2" w14:paraId="0601652C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4062BC" w14:textId="77777777" w:rsidR="006A53F2" w:rsidRDefault="006A53F2" w:rsidP="009665E1">
            <w:r>
              <w:t>Parameter</w:t>
            </w:r>
          </w:p>
        </w:tc>
        <w:tc>
          <w:tcPr>
            <w:tcW w:w="1098" w:type="dxa"/>
          </w:tcPr>
          <w:p w14:paraId="6818A1A2" w14:textId="77777777" w:rsidR="006A53F2" w:rsidRPr="00AB4A58" w:rsidRDefault="006A53F2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3FDADCE" w14:textId="77777777" w:rsidR="006A53F2" w:rsidRDefault="006A53F2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A53F2" w:rsidRPr="00C95E0A" w14:paraId="0C27FEA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E92F856" w14:textId="4C1CCB45" w:rsidR="006A53F2" w:rsidRDefault="006A53F2" w:rsidP="009665E1">
            <w:r>
              <w:t>Credentials</w:t>
            </w:r>
          </w:p>
        </w:tc>
        <w:tc>
          <w:tcPr>
            <w:tcW w:w="1098" w:type="dxa"/>
          </w:tcPr>
          <w:p w14:paraId="674DF3A6" w14:textId="3A220D17" w:rsidR="006A53F2" w:rsidRPr="00AB4A58" w:rsidRDefault="006A53F2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489239D" w14:textId="7A07005C" w:rsidR="006A53F2" w:rsidRPr="00C95E0A" w:rsidRDefault="006A53F2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the existing Blue Prism credentials and their access rights.</w:t>
            </w:r>
          </w:p>
        </w:tc>
      </w:tr>
    </w:tbl>
    <w:p w14:paraId="074EEF44" w14:textId="0EE71C96" w:rsidR="00F368F0" w:rsidRDefault="00F368F0" w:rsidP="00F368F0"/>
    <w:p w14:paraId="72F740FD" w14:textId="1285161C" w:rsidR="00F368F0" w:rsidRDefault="00F368F0" w:rsidP="00F368F0"/>
    <w:p w14:paraId="16ADEEBD" w14:textId="29AC95D7" w:rsidR="00F368F0" w:rsidRDefault="00F368F0" w:rsidP="00F368F0"/>
    <w:p w14:paraId="5CFD1007" w14:textId="735CBBD9" w:rsidR="00F368F0" w:rsidRDefault="00F368F0" w:rsidP="00F368F0"/>
    <w:p w14:paraId="479F75D5" w14:textId="4B784BE9" w:rsidR="00F368F0" w:rsidRDefault="00F368F0" w:rsidP="00F368F0"/>
    <w:p w14:paraId="61051A2F" w14:textId="1BCA7689" w:rsidR="00F368F0" w:rsidRDefault="00F368F0" w:rsidP="00F368F0"/>
    <w:p w14:paraId="41322A1B" w14:textId="3C861A76" w:rsidR="00F368F0" w:rsidRDefault="00F368F0" w:rsidP="00F368F0"/>
    <w:p w14:paraId="7FB1F3BC" w14:textId="68E06F73" w:rsidR="00F368F0" w:rsidRDefault="00F368F0" w:rsidP="00F368F0"/>
    <w:p w14:paraId="05208E3C" w14:textId="4CFD4626" w:rsidR="00F368F0" w:rsidRDefault="00F368F0" w:rsidP="00F368F0"/>
    <w:p w14:paraId="2B78FC0B" w14:textId="5B69FC79" w:rsidR="00F368F0" w:rsidRDefault="00F368F0" w:rsidP="00F368F0"/>
    <w:p w14:paraId="0C079CEE" w14:textId="1B1C0A50" w:rsidR="00F368F0" w:rsidRDefault="00F368F0" w:rsidP="00F368F0"/>
    <w:p w14:paraId="1DC46D37" w14:textId="139E9BC5" w:rsidR="00F368F0" w:rsidRDefault="00F368F0" w:rsidP="00F368F0"/>
    <w:p w14:paraId="46CA7E4D" w14:textId="615C307B" w:rsidR="00F368F0" w:rsidRDefault="00F368F0" w:rsidP="00F368F0"/>
    <w:p w14:paraId="28BCB6BA" w14:textId="6ABAC174" w:rsidR="00F368F0" w:rsidRDefault="00F368F0" w:rsidP="00F368F0"/>
    <w:p w14:paraId="199C6EB6" w14:textId="2150015A" w:rsidR="00F368F0" w:rsidRDefault="00F368F0" w:rsidP="00F368F0"/>
    <w:p w14:paraId="1550AD3E" w14:textId="5312EB4E" w:rsidR="00F368F0" w:rsidRDefault="00F368F0" w:rsidP="00F368F0"/>
    <w:p w14:paraId="17D9E9A1" w14:textId="1DE4743F" w:rsidR="00F368F0" w:rsidRDefault="00F368F0" w:rsidP="00F368F0"/>
    <w:p w14:paraId="604C558C" w14:textId="3399589C" w:rsidR="00F368F0" w:rsidRDefault="00F368F0" w:rsidP="00F368F0"/>
    <w:p w14:paraId="1CE91764" w14:textId="35330C14" w:rsidR="006D5196" w:rsidRDefault="006D5196" w:rsidP="00F368F0"/>
    <w:p w14:paraId="17C1E256" w14:textId="7F1D2660" w:rsidR="0063206C" w:rsidRDefault="0063206C">
      <w:pPr>
        <w:pStyle w:val="Heading2"/>
      </w:pPr>
      <w:bookmarkStart w:id="17" w:name="_Toc39498241"/>
      <w:r>
        <w:lastRenderedPageBreak/>
        <w:t>Blue Prism v</w:t>
      </w:r>
      <w:r w:rsidR="001800F3">
        <w:t>6.6</w:t>
      </w:r>
      <w:r>
        <w:t xml:space="preserve"> – Get Credential</w:t>
      </w:r>
      <w:bookmarkEnd w:id="17"/>
    </w:p>
    <w:p w14:paraId="2ABD05BA" w14:textId="2F938675" w:rsidR="0063206C" w:rsidRDefault="0063206C" w:rsidP="0063206C">
      <w:r>
        <w:t>This process retrieves a collection of a single credential including its currently enabled Access Rights.</w:t>
      </w:r>
    </w:p>
    <w:p w14:paraId="4999F478" w14:textId="324481C0" w:rsidR="0063206C" w:rsidRDefault="0063206C" w:rsidP="0063206C"/>
    <w:p w14:paraId="7097C1E3" w14:textId="3860738E" w:rsidR="0063206C" w:rsidRDefault="0063206C" w:rsidP="0063206C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B43D0" w14:paraId="7CF4824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81326CA" w14:textId="77777777" w:rsidR="003B43D0" w:rsidRDefault="003B43D0" w:rsidP="00F968C8">
            <w:r>
              <w:t>Parameter</w:t>
            </w:r>
          </w:p>
        </w:tc>
        <w:tc>
          <w:tcPr>
            <w:tcW w:w="1098" w:type="dxa"/>
          </w:tcPr>
          <w:p w14:paraId="11C40401" w14:textId="77777777" w:rsidR="003B43D0" w:rsidRPr="00AB4A58" w:rsidRDefault="003B43D0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DA4E24" w14:textId="77777777" w:rsidR="003B43D0" w:rsidRDefault="003B43D0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B43D0" w14:paraId="22A15E91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B360D3F" w14:textId="77777777" w:rsidR="003B43D0" w:rsidRDefault="003B43D0" w:rsidP="00F968C8">
            <w:r>
              <w:t>Sign-In Credential Name</w:t>
            </w:r>
          </w:p>
        </w:tc>
        <w:tc>
          <w:tcPr>
            <w:tcW w:w="1098" w:type="dxa"/>
          </w:tcPr>
          <w:p w14:paraId="73A6F9AF" w14:textId="77777777" w:rsidR="003B43D0" w:rsidRPr="00AB4A58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7C59992" w14:textId="77777777" w:rsidR="003B43D0" w:rsidRPr="00C95E0A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3B43D0" w14:paraId="64EEF0B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3B5A310" w14:textId="77777777" w:rsidR="003B43D0" w:rsidRDefault="003B43D0" w:rsidP="00F968C8">
            <w:r>
              <w:t>Sign-In Connection Name</w:t>
            </w:r>
          </w:p>
        </w:tc>
        <w:tc>
          <w:tcPr>
            <w:tcW w:w="1098" w:type="dxa"/>
          </w:tcPr>
          <w:p w14:paraId="0A3D741C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29BFABC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B43D0" w14:paraId="7F89198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955E0B" w14:textId="77777777" w:rsidR="003B43D0" w:rsidRDefault="003B43D0" w:rsidP="00F968C8">
            <w:r>
              <w:t>Single Sign-On</w:t>
            </w:r>
          </w:p>
        </w:tc>
        <w:tc>
          <w:tcPr>
            <w:tcW w:w="1098" w:type="dxa"/>
          </w:tcPr>
          <w:p w14:paraId="2645A35D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898F8AE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B43D0" w14:paraId="2AE98114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5A4564" w14:textId="679F899A" w:rsidR="003B43D0" w:rsidRDefault="003B43D0" w:rsidP="00F968C8">
            <w:r>
              <w:t>Credential Name</w:t>
            </w:r>
          </w:p>
        </w:tc>
        <w:tc>
          <w:tcPr>
            <w:tcW w:w="1098" w:type="dxa"/>
          </w:tcPr>
          <w:p w14:paraId="0A24CF91" w14:textId="7053037A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13BB708" w14:textId="4D95A8D4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</w:t>
            </w:r>
            <w:r w:rsidR="00931041">
              <w:t>for which information should be retrieved.</w:t>
            </w:r>
          </w:p>
        </w:tc>
      </w:tr>
    </w:tbl>
    <w:p w14:paraId="49A45217" w14:textId="77777777" w:rsidR="003B43D0" w:rsidRDefault="003B43D0" w:rsidP="003B43D0"/>
    <w:p w14:paraId="637946C2" w14:textId="22C570F4" w:rsidR="0063206C" w:rsidRDefault="0063206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31041" w14:paraId="6E6B2103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41B43A" w14:textId="77777777" w:rsidR="00931041" w:rsidRDefault="00931041" w:rsidP="00F968C8">
            <w:r>
              <w:t>Parameter</w:t>
            </w:r>
          </w:p>
        </w:tc>
        <w:tc>
          <w:tcPr>
            <w:tcW w:w="1098" w:type="dxa"/>
          </w:tcPr>
          <w:p w14:paraId="04ABE94B" w14:textId="77777777" w:rsidR="00931041" w:rsidRPr="00AB4A58" w:rsidRDefault="0093104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2219C04" w14:textId="77777777" w:rsidR="00931041" w:rsidRDefault="0093104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31041" w:rsidRPr="00C95E0A" w14:paraId="7CF9CB4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DE6EF2" w14:textId="1C29F23D" w:rsidR="00931041" w:rsidRDefault="00931041" w:rsidP="00F968C8">
            <w:r>
              <w:t>Credential</w:t>
            </w:r>
          </w:p>
        </w:tc>
        <w:tc>
          <w:tcPr>
            <w:tcW w:w="1098" w:type="dxa"/>
          </w:tcPr>
          <w:p w14:paraId="56530152" w14:textId="77777777" w:rsidR="00931041" w:rsidRPr="00AB4A58" w:rsidRDefault="0093104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9668499" w14:textId="4766DF0D" w:rsidR="00931041" w:rsidRPr="00C95E0A" w:rsidRDefault="0093104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the </w:t>
            </w:r>
            <w:r w:rsidR="00322D0A">
              <w:t>credential</w:t>
            </w:r>
            <w:r>
              <w:t xml:space="preserve"> and </w:t>
            </w:r>
            <w:r w:rsidR="00322D0A">
              <w:t>its</w:t>
            </w:r>
            <w:r>
              <w:t xml:space="preserve"> access rights.</w:t>
            </w:r>
          </w:p>
        </w:tc>
      </w:tr>
    </w:tbl>
    <w:p w14:paraId="0B8B0222" w14:textId="5087E06B" w:rsidR="00931041" w:rsidRDefault="00931041" w:rsidP="00931041"/>
    <w:p w14:paraId="07B95BE4" w14:textId="6D06E655" w:rsidR="00322D0A" w:rsidRDefault="00322D0A" w:rsidP="00931041"/>
    <w:p w14:paraId="3CBF4709" w14:textId="1114FD5D" w:rsidR="00322D0A" w:rsidRDefault="00322D0A" w:rsidP="00931041"/>
    <w:p w14:paraId="6D488B22" w14:textId="130E99F4" w:rsidR="00322D0A" w:rsidRDefault="00322D0A" w:rsidP="00931041"/>
    <w:p w14:paraId="3234F032" w14:textId="33EF7DBD" w:rsidR="00322D0A" w:rsidRDefault="00322D0A" w:rsidP="00931041"/>
    <w:p w14:paraId="05B791C2" w14:textId="6E5F67A3" w:rsidR="00322D0A" w:rsidRDefault="00322D0A" w:rsidP="00931041"/>
    <w:p w14:paraId="5D17BFD7" w14:textId="73277D09" w:rsidR="00322D0A" w:rsidRDefault="00322D0A" w:rsidP="00931041"/>
    <w:p w14:paraId="4CF4AB9E" w14:textId="6168B539" w:rsidR="00322D0A" w:rsidRDefault="00322D0A" w:rsidP="00931041"/>
    <w:p w14:paraId="08FD29F8" w14:textId="733FD5E6" w:rsidR="00322D0A" w:rsidRDefault="00322D0A" w:rsidP="00931041"/>
    <w:p w14:paraId="72FDCB58" w14:textId="0D6ED34D" w:rsidR="00322D0A" w:rsidRDefault="00322D0A" w:rsidP="00931041"/>
    <w:p w14:paraId="6FACECD6" w14:textId="5806D2F7" w:rsidR="00322D0A" w:rsidRDefault="00322D0A" w:rsidP="00931041"/>
    <w:p w14:paraId="18D82613" w14:textId="3739604C" w:rsidR="00322D0A" w:rsidRDefault="00322D0A" w:rsidP="00931041"/>
    <w:p w14:paraId="2F3022B2" w14:textId="64AFCD65" w:rsidR="00322D0A" w:rsidRDefault="00322D0A" w:rsidP="00931041"/>
    <w:p w14:paraId="47678783" w14:textId="69C6950A" w:rsidR="00322D0A" w:rsidRDefault="00322D0A" w:rsidP="00931041"/>
    <w:p w14:paraId="0250826B" w14:textId="65A7F7EB" w:rsidR="00322D0A" w:rsidRDefault="00322D0A" w:rsidP="00931041"/>
    <w:p w14:paraId="77DEE34A" w14:textId="77777777" w:rsidR="00322D0A" w:rsidRPr="00931041" w:rsidRDefault="00322D0A" w:rsidP="00931041"/>
    <w:p w14:paraId="108F4EBA" w14:textId="77777777" w:rsidR="0063206C" w:rsidRPr="0063206C" w:rsidRDefault="0063206C" w:rsidP="0063206C"/>
    <w:p w14:paraId="324126C2" w14:textId="32D3705C" w:rsidR="006D5196" w:rsidRDefault="006D5196">
      <w:pPr>
        <w:pStyle w:val="Heading2"/>
      </w:pPr>
      <w:bookmarkStart w:id="18" w:name="_Toc39498242"/>
      <w:r>
        <w:lastRenderedPageBreak/>
        <w:t>Blue Prism v</w:t>
      </w:r>
      <w:r w:rsidR="001800F3">
        <w:t>6.6</w:t>
      </w:r>
      <w:r>
        <w:t xml:space="preserve"> – Get All Access Rights</w:t>
      </w:r>
      <w:bookmarkEnd w:id="18"/>
    </w:p>
    <w:p w14:paraId="23E3DAB5" w14:textId="4120C399" w:rsidR="00CE7C9C" w:rsidRPr="00CE7C9C" w:rsidRDefault="00CE7C9C" w:rsidP="00CE7C9C">
      <w:r>
        <w:t>This action retrieves a collection of all available access rights in Blue Prism.</w:t>
      </w:r>
    </w:p>
    <w:p w14:paraId="30537FC8" w14:textId="26E228B0" w:rsidR="006D5196" w:rsidRDefault="00CE7C9C" w:rsidP="006D519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1CB8932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F9C0F8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056C9D20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2D47C7D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14:paraId="45D56A7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F27E3C" w14:textId="77777777" w:rsidR="00CE7C9C" w:rsidRDefault="00CE7C9C" w:rsidP="009665E1">
            <w:r>
              <w:t>Sign-In Credential Name</w:t>
            </w:r>
          </w:p>
        </w:tc>
        <w:tc>
          <w:tcPr>
            <w:tcW w:w="1098" w:type="dxa"/>
          </w:tcPr>
          <w:p w14:paraId="44E1A4AE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F777BCF" w14:textId="77777777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CE7C9C" w14:paraId="79A3AE9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76184BC" w14:textId="77777777" w:rsidR="00CE7C9C" w:rsidRDefault="00CE7C9C" w:rsidP="009665E1">
            <w:r>
              <w:t>Sign-In Connection Name</w:t>
            </w:r>
          </w:p>
        </w:tc>
        <w:tc>
          <w:tcPr>
            <w:tcW w:w="1098" w:type="dxa"/>
          </w:tcPr>
          <w:p w14:paraId="632DFAA9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5F6017A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CE7C9C" w14:paraId="5A9390A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76DA7B5" w14:textId="77777777" w:rsidR="00CE7C9C" w:rsidRDefault="00CE7C9C" w:rsidP="009665E1">
            <w:r>
              <w:t>Single Sign-On</w:t>
            </w:r>
          </w:p>
        </w:tc>
        <w:tc>
          <w:tcPr>
            <w:tcW w:w="1098" w:type="dxa"/>
          </w:tcPr>
          <w:p w14:paraId="64C77DEE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436EF9F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4D3FC1C7" w14:textId="77777777" w:rsidR="00CE7C9C" w:rsidRPr="00CE7C9C" w:rsidRDefault="00CE7C9C" w:rsidP="00CE7C9C"/>
    <w:p w14:paraId="0E59F546" w14:textId="6A2089F0" w:rsidR="006D5196" w:rsidRDefault="00CE7C9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4168378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AF952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3A2B7CB8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15C6A56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:rsidRPr="00C95E0A" w14:paraId="3F7C499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26875D" w14:textId="3A0D0D8B" w:rsidR="00CE7C9C" w:rsidRDefault="004D529D" w:rsidP="009665E1">
            <w:r>
              <w:t>Access Rights</w:t>
            </w:r>
          </w:p>
        </w:tc>
        <w:tc>
          <w:tcPr>
            <w:tcW w:w="1098" w:type="dxa"/>
          </w:tcPr>
          <w:p w14:paraId="1F23CE68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BB23A88" w14:textId="6E4F2118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</w:t>
            </w:r>
            <w:r w:rsidR="004D529D">
              <w:t>all possible Access Rights within Blue Prism.</w:t>
            </w:r>
          </w:p>
        </w:tc>
      </w:tr>
    </w:tbl>
    <w:p w14:paraId="7D58BC63" w14:textId="3DA221D8" w:rsidR="00CE7C9C" w:rsidRDefault="00CE7C9C" w:rsidP="00CE7C9C"/>
    <w:p w14:paraId="0FF93DDA" w14:textId="67C69AA0" w:rsidR="004B3570" w:rsidRDefault="004B3570" w:rsidP="00CE7C9C"/>
    <w:p w14:paraId="4926E270" w14:textId="73C9B541" w:rsidR="004B3570" w:rsidRDefault="004B3570" w:rsidP="00CE7C9C"/>
    <w:p w14:paraId="1C3B8543" w14:textId="32741E8D" w:rsidR="004B3570" w:rsidRDefault="004B3570" w:rsidP="00CE7C9C"/>
    <w:p w14:paraId="2BC4DE71" w14:textId="3A965903" w:rsidR="004B3570" w:rsidRDefault="004B3570" w:rsidP="00CE7C9C"/>
    <w:p w14:paraId="34E19844" w14:textId="4D9B29D1" w:rsidR="004B3570" w:rsidRDefault="004B3570" w:rsidP="00CE7C9C"/>
    <w:p w14:paraId="54A00AD8" w14:textId="1ACCEB18" w:rsidR="004B3570" w:rsidRDefault="004B3570" w:rsidP="00CE7C9C"/>
    <w:p w14:paraId="4263BD67" w14:textId="0765EF6A" w:rsidR="004B3570" w:rsidRDefault="004B3570" w:rsidP="00CE7C9C"/>
    <w:p w14:paraId="6C9E648F" w14:textId="1384C4DA" w:rsidR="004B3570" w:rsidRDefault="004B3570" w:rsidP="00CE7C9C"/>
    <w:p w14:paraId="67809F42" w14:textId="4C6A8C6E" w:rsidR="004B3570" w:rsidRDefault="004B3570" w:rsidP="00CE7C9C"/>
    <w:p w14:paraId="2E9A2F8E" w14:textId="6C1F1B06" w:rsidR="004B3570" w:rsidRDefault="004B3570" w:rsidP="00CE7C9C"/>
    <w:p w14:paraId="005C971D" w14:textId="7B1DF698" w:rsidR="004B3570" w:rsidRDefault="004B3570" w:rsidP="00CE7C9C"/>
    <w:p w14:paraId="478A14DD" w14:textId="174F3CE0" w:rsidR="004B3570" w:rsidRDefault="004B3570" w:rsidP="00CE7C9C"/>
    <w:p w14:paraId="55DF2801" w14:textId="6D0E84E7" w:rsidR="004B3570" w:rsidRDefault="004B3570" w:rsidP="00CE7C9C"/>
    <w:p w14:paraId="610D8A40" w14:textId="7D817F15" w:rsidR="004B3570" w:rsidRDefault="004B3570" w:rsidP="00CE7C9C"/>
    <w:p w14:paraId="6BF55006" w14:textId="3D0BD8B6" w:rsidR="00BE1612" w:rsidRDefault="00BE1612" w:rsidP="00CE7C9C"/>
    <w:p w14:paraId="0A859291" w14:textId="36F90CC9" w:rsidR="00BE1612" w:rsidRDefault="00BE1612" w:rsidP="00CE7C9C"/>
    <w:p w14:paraId="0B6C5E27" w14:textId="0BE19D0B" w:rsidR="00BE1612" w:rsidRDefault="00BE1612" w:rsidP="00CE7C9C"/>
    <w:p w14:paraId="69526C0F" w14:textId="77777777" w:rsidR="00BE1612" w:rsidRPr="00CE7C9C" w:rsidRDefault="00BE1612" w:rsidP="00CE7C9C"/>
    <w:p w14:paraId="69E7253D" w14:textId="77FCB647" w:rsidR="00BE1612" w:rsidRDefault="00BE1612">
      <w:pPr>
        <w:pStyle w:val="Heading2"/>
      </w:pPr>
      <w:bookmarkStart w:id="19" w:name="_Toc39498243"/>
      <w:r>
        <w:lastRenderedPageBreak/>
        <w:t>Blue Prism v</w:t>
      </w:r>
      <w:r w:rsidR="001800F3">
        <w:t>6.6</w:t>
      </w:r>
      <w:r>
        <w:t xml:space="preserve"> – Add Access Rights</w:t>
      </w:r>
      <w:bookmarkEnd w:id="19"/>
    </w:p>
    <w:p w14:paraId="5E6942D3" w14:textId="3D9AC9EB" w:rsidR="00BE1612" w:rsidRDefault="00BE1612" w:rsidP="00BE1612">
      <w:r>
        <w:t>This process adds Access Rights to a single credential.</w:t>
      </w:r>
    </w:p>
    <w:p w14:paraId="764111B6" w14:textId="77777777" w:rsidR="00BE1612" w:rsidRPr="00BE1612" w:rsidRDefault="00BE1612" w:rsidP="00BE1612"/>
    <w:p w14:paraId="4A78F366" w14:textId="442E8361" w:rsidR="003F0C83" w:rsidRDefault="003F0C83" w:rsidP="003F0C8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F0C83" w14:paraId="64C1506D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975B70" w14:textId="77777777" w:rsidR="003F0C83" w:rsidRDefault="003F0C83" w:rsidP="00F968C8">
            <w:r>
              <w:t>Parameter</w:t>
            </w:r>
          </w:p>
        </w:tc>
        <w:tc>
          <w:tcPr>
            <w:tcW w:w="1098" w:type="dxa"/>
          </w:tcPr>
          <w:p w14:paraId="469BA83C" w14:textId="77777777" w:rsidR="003F0C83" w:rsidRPr="00AB4A58" w:rsidRDefault="003F0C83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91E9C0" w14:textId="77777777" w:rsidR="003F0C83" w:rsidRDefault="003F0C83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F0C83" w14:paraId="425AFB4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7375217" w14:textId="77777777" w:rsidR="003F0C83" w:rsidRDefault="003F0C83" w:rsidP="00F968C8">
            <w:r>
              <w:t>Sign-In Credential Name</w:t>
            </w:r>
          </w:p>
        </w:tc>
        <w:tc>
          <w:tcPr>
            <w:tcW w:w="1098" w:type="dxa"/>
          </w:tcPr>
          <w:p w14:paraId="50553D28" w14:textId="77777777" w:rsidR="003F0C83" w:rsidRPr="00AB4A58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1180A95" w14:textId="77777777" w:rsidR="003F0C83" w:rsidRPr="00C95E0A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3F0C83" w14:paraId="0B9773B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66A417" w14:textId="77777777" w:rsidR="003F0C83" w:rsidRDefault="003F0C83" w:rsidP="00F968C8">
            <w:r>
              <w:t>Sign-In Connection Name</w:t>
            </w:r>
          </w:p>
        </w:tc>
        <w:tc>
          <w:tcPr>
            <w:tcW w:w="1098" w:type="dxa"/>
          </w:tcPr>
          <w:p w14:paraId="77B1E343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E688A88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F0C83" w14:paraId="74947B08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3F64D6" w14:textId="77777777" w:rsidR="003F0C83" w:rsidRDefault="003F0C83" w:rsidP="00F968C8">
            <w:r>
              <w:t>Single Sign-On</w:t>
            </w:r>
          </w:p>
        </w:tc>
        <w:tc>
          <w:tcPr>
            <w:tcW w:w="1098" w:type="dxa"/>
          </w:tcPr>
          <w:p w14:paraId="370C3D69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B9CAC8D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F0C83" w14:paraId="4106D32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40CBA0" w14:textId="77777777" w:rsidR="003F0C83" w:rsidRDefault="003F0C83" w:rsidP="00F968C8">
            <w:r>
              <w:t>Credential Name</w:t>
            </w:r>
          </w:p>
        </w:tc>
        <w:tc>
          <w:tcPr>
            <w:tcW w:w="1098" w:type="dxa"/>
          </w:tcPr>
          <w:p w14:paraId="73D0C4B7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B17899B" w14:textId="3B9BA0A1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added.</w:t>
            </w:r>
          </w:p>
        </w:tc>
      </w:tr>
      <w:tr w:rsidR="003F0C83" w14:paraId="009CAD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C69334" w14:textId="284FB13F" w:rsidR="003F0C83" w:rsidRDefault="003F0C83" w:rsidP="00F968C8">
            <w:proofErr w:type="spellStart"/>
            <w:r>
              <w:t>SecurityRoles</w:t>
            </w:r>
            <w:proofErr w:type="spellEnd"/>
          </w:p>
        </w:tc>
        <w:tc>
          <w:tcPr>
            <w:tcW w:w="1098" w:type="dxa"/>
          </w:tcPr>
          <w:p w14:paraId="3609FCAC" w14:textId="2911F188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82F109A" w14:textId="4D13BABF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add and an Enabled value of True</w:t>
            </w:r>
          </w:p>
        </w:tc>
      </w:tr>
      <w:tr w:rsidR="003F0C83" w14:paraId="0F1626E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6EB7ABA" w14:textId="0DD0850C" w:rsidR="003F0C83" w:rsidRDefault="003F0C83" w:rsidP="00F968C8">
            <w:r>
              <w:t>Processes</w:t>
            </w:r>
          </w:p>
        </w:tc>
        <w:tc>
          <w:tcPr>
            <w:tcW w:w="1098" w:type="dxa"/>
          </w:tcPr>
          <w:p w14:paraId="62CFE139" w14:textId="792CF835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C0035A0" w14:textId="17BDE323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add and an Enabled value of True</w:t>
            </w:r>
          </w:p>
        </w:tc>
      </w:tr>
      <w:tr w:rsidR="003F0C83" w14:paraId="055A8F4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53DE8A" w14:textId="2000E78E" w:rsidR="003F0C83" w:rsidRDefault="003F0C83" w:rsidP="00F968C8">
            <w:r>
              <w:t>Resources</w:t>
            </w:r>
          </w:p>
        </w:tc>
        <w:tc>
          <w:tcPr>
            <w:tcW w:w="1098" w:type="dxa"/>
          </w:tcPr>
          <w:p w14:paraId="1A8D3851" w14:textId="07EAF140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6B62948" w14:textId="54942D24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add and an Enabled value of True</w:t>
            </w:r>
          </w:p>
        </w:tc>
      </w:tr>
    </w:tbl>
    <w:p w14:paraId="4772FE6C" w14:textId="5394A691" w:rsidR="003F0C83" w:rsidRDefault="003F0C83" w:rsidP="003F0C83"/>
    <w:p w14:paraId="08C6DACD" w14:textId="77777777" w:rsidR="003F0C83" w:rsidRPr="003F0C83" w:rsidRDefault="003F0C83" w:rsidP="003F0C83"/>
    <w:p w14:paraId="4FC4A0F2" w14:textId="22F8EA09" w:rsidR="003F0C83" w:rsidRDefault="003F0C83">
      <w:pPr>
        <w:pStyle w:val="Heading3"/>
      </w:pPr>
      <w:r>
        <w:t>Outputs</w:t>
      </w:r>
    </w:p>
    <w:p w14:paraId="4237193C" w14:textId="06320797" w:rsidR="003F0C83" w:rsidRDefault="003F0C83" w:rsidP="003F0C83">
      <w:r>
        <w:t>N/A</w:t>
      </w:r>
    </w:p>
    <w:p w14:paraId="4859EA6C" w14:textId="3C82FE69" w:rsidR="00D56EE1" w:rsidRDefault="00D56EE1" w:rsidP="003F0C83"/>
    <w:p w14:paraId="0866DF6F" w14:textId="6D965E44" w:rsidR="00D56EE1" w:rsidRDefault="00D56EE1" w:rsidP="003F0C83"/>
    <w:p w14:paraId="3CAB58B4" w14:textId="1476D0ED" w:rsidR="00D56EE1" w:rsidRDefault="00D56EE1" w:rsidP="003F0C83"/>
    <w:p w14:paraId="2D39DE47" w14:textId="20111CE4" w:rsidR="00D56EE1" w:rsidRDefault="00D56EE1" w:rsidP="003F0C83"/>
    <w:p w14:paraId="4B8E1B2A" w14:textId="25B4E6E9" w:rsidR="00D56EE1" w:rsidRDefault="00D56EE1" w:rsidP="003F0C83"/>
    <w:p w14:paraId="280B4B84" w14:textId="545CDCBF" w:rsidR="00D56EE1" w:rsidRDefault="00D56EE1" w:rsidP="003F0C83"/>
    <w:p w14:paraId="098D6468" w14:textId="1051952B" w:rsidR="00D56EE1" w:rsidRDefault="00D56EE1" w:rsidP="003F0C83"/>
    <w:p w14:paraId="24D44C9E" w14:textId="7F8C1380" w:rsidR="00D56EE1" w:rsidRDefault="00D56EE1" w:rsidP="003F0C83"/>
    <w:p w14:paraId="3BD507FE" w14:textId="76A063BA" w:rsidR="00D56EE1" w:rsidRDefault="00D56EE1" w:rsidP="003F0C83"/>
    <w:p w14:paraId="021EC937" w14:textId="7219F328" w:rsidR="00D56EE1" w:rsidRDefault="00D56EE1" w:rsidP="003F0C83"/>
    <w:p w14:paraId="68923DDE" w14:textId="4D5C53A0" w:rsidR="00D56EE1" w:rsidRDefault="00D56EE1" w:rsidP="003F0C83"/>
    <w:p w14:paraId="6A010321" w14:textId="43E1F94E" w:rsidR="00D56EE1" w:rsidRDefault="00D56EE1" w:rsidP="003F0C83"/>
    <w:p w14:paraId="4F2609E4" w14:textId="01564088" w:rsidR="00D56EE1" w:rsidRDefault="00D56EE1" w:rsidP="003F0C83"/>
    <w:p w14:paraId="56FE2C7A" w14:textId="06BE65A5" w:rsidR="00D56EE1" w:rsidRDefault="00D56EE1">
      <w:pPr>
        <w:pStyle w:val="Heading2"/>
      </w:pPr>
      <w:bookmarkStart w:id="20" w:name="_Toc39498244"/>
      <w:r>
        <w:lastRenderedPageBreak/>
        <w:t>Blue Prism v</w:t>
      </w:r>
      <w:r w:rsidR="001800F3">
        <w:t>6.6</w:t>
      </w:r>
      <w:r>
        <w:t xml:space="preserve"> – Remove Access Rights</w:t>
      </w:r>
      <w:bookmarkEnd w:id="20"/>
    </w:p>
    <w:p w14:paraId="17EC2069" w14:textId="125F5CB1" w:rsidR="00D56EE1" w:rsidRDefault="00D56EE1" w:rsidP="00D56EE1">
      <w:r>
        <w:t>This process removes Access Rights from a single credential.</w:t>
      </w:r>
    </w:p>
    <w:p w14:paraId="6F73AB78" w14:textId="43860B23" w:rsidR="00D56EE1" w:rsidRDefault="00D56EE1" w:rsidP="00D56EE1"/>
    <w:p w14:paraId="086610F7" w14:textId="77777777" w:rsidR="00D56EE1" w:rsidRPr="00D56EE1" w:rsidRDefault="00D56EE1" w:rsidP="00D56EE1"/>
    <w:p w14:paraId="4EA57FA3" w14:textId="5C8E6685" w:rsidR="00D56EE1" w:rsidRDefault="00D56EE1" w:rsidP="00D56EE1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56EE1" w14:paraId="7606015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5B39781" w14:textId="77777777" w:rsidR="00D56EE1" w:rsidRDefault="00D56EE1" w:rsidP="00F968C8">
            <w:r>
              <w:t>Parameter</w:t>
            </w:r>
          </w:p>
        </w:tc>
        <w:tc>
          <w:tcPr>
            <w:tcW w:w="1098" w:type="dxa"/>
          </w:tcPr>
          <w:p w14:paraId="55C7E1D7" w14:textId="77777777" w:rsidR="00D56EE1" w:rsidRPr="00AB4A58" w:rsidRDefault="00D56EE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02FD4DC" w14:textId="77777777" w:rsidR="00D56EE1" w:rsidRDefault="00D56EE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56EE1" w14:paraId="3935A2B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6F6051" w14:textId="77777777" w:rsidR="00D56EE1" w:rsidRDefault="00D56EE1" w:rsidP="00F968C8">
            <w:r>
              <w:t>Sign-In Credential Name</w:t>
            </w:r>
          </w:p>
        </w:tc>
        <w:tc>
          <w:tcPr>
            <w:tcW w:w="1098" w:type="dxa"/>
          </w:tcPr>
          <w:p w14:paraId="4ECEF64A" w14:textId="77777777" w:rsidR="00D56EE1" w:rsidRPr="00AB4A58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4CB602D" w14:textId="77777777" w:rsidR="00D56EE1" w:rsidRPr="00C95E0A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D56EE1" w14:paraId="2E80E7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9B151BA" w14:textId="77777777" w:rsidR="00D56EE1" w:rsidRDefault="00D56EE1" w:rsidP="00F968C8">
            <w:r>
              <w:t>Sign-In Connection Name</w:t>
            </w:r>
          </w:p>
        </w:tc>
        <w:tc>
          <w:tcPr>
            <w:tcW w:w="1098" w:type="dxa"/>
          </w:tcPr>
          <w:p w14:paraId="02992C55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9467199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D56EE1" w14:paraId="6C7592F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44DAAD" w14:textId="77777777" w:rsidR="00D56EE1" w:rsidRDefault="00D56EE1" w:rsidP="00F968C8">
            <w:r>
              <w:t>Single Sign-On</w:t>
            </w:r>
          </w:p>
        </w:tc>
        <w:tc>
          <w:tcPr>
            <w:tcW w:w="1098" w:type="dxa"/>
          </w:tcPr>
          <w:p w14:paraId="4685D7DE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17B74242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D56EE1" w14:paraId="2376416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5935E39" w14:textId="77777777" w:rsidR="00D56EE1" w:rsidRDefault="00D56EE1" w:rsidP="00F968C8">
            <w:r>
              <w:t>Credential Name</w:t>
            </w:r>
          </w:p>
        </w:tc>
        <w:tc>
          <w:tcPr>
            <w:tcW w:w="1098" w:type="dxa"/>
          </w:tcPr>
          <w:p w14:paraId="3192AAEB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2B3B6BC" w14:textId="1A4C988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removed.</w:t>
            </w:r>
          </w:p>
        </w:tc>
      </w:tr>
      <w:tr w:rsidR="00D56EE1" w14:paraId="19DAD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911D3" w14:textId="77777777" w:rsidR="00D56EE1" w:rsidRDefault="00D56EE1" w:rsidP="00F968C8">
            <w:proofErr w:type="spellStart"/>
            <w:r>
              <w:t>SecurityRoles</w:t>
            </w:r>
            <w:proofErr w:type="spellEnd"/>
          </w:p>
        </w:tc>
        <w:tc>
          <w:tcPr>
            <w:tcW w:w="1098" w:type="dxa"/>
          </w:tcPr>
          <w:p w14:paraId="78ED7E9A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A1EC791" w14:textId="6A3691F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remove and an Enabled value of True</w:t>
            </w:r>
          </w:p>
        </w:tc>
      </w:tr>
      <w:tr w:rsidR="00D56EE1" w14:paraId="7386B8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22DB1" w14:textId="77777777" w:rsidR="00D56EE1" w:rsidRDefault="00D56EE1" w:rsidP="00F968C8">
            <w:r>
              <w:t>Processes</w:t>
            </w:r>
          </w:p>
        </w:tc>
        <w:tc>
          <w:tcPr>
            <w:tcW w:w="1098" w:type="dxa"/>
          </w:tcPr>
          <w:p w14:paraId="34DFE5F3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C855E7E" w14:textId="04B730B3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remove and an Enabled value of True</w:t>
            </w:r>
          </w:p>
        </w:tc>
      </w:tr>
      <w:tr w:rsidR="00D56EE1" w14:paraId="34F2E5E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65BC74" w14:textId="77777777" w:rsidR="00D56EE1" w:rsidRDefault="00D56EE1" w:rsidP="00F968C8">
            <w:r>
              <w:t>Resources</w:t>
            </w:r>
          </w:p>
        </w:tc>
        <w:tc>
          <w:tcPr>
            <w:tcW w:w="1098" w:type="dxa"/>
          </w:tcPr>
          <w:p w14:paraId="63FB5806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C6CCCA0" w14:textId="6D43CDA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remove and an Enabled value of True</w:t>
            </w:r>
          </w:p>
        </w:tc>
      </w:tr>
    </w:tbl>
    <w:p w14:paraId="5DFFDB2D" w14:textId="5D3591DA" w:rsidR="00D56EE1" w:rsidRDefault="00D56EE1" w:rsidP="00D56EE1"/>
    <w:p w14:paraId="6B2940B8" w14:textId="77777777" w:rsidR="00D56EE1" w:rsidRPr="00D56EE1" w:rsidRDefault="00D56EE1" w:rsidP="00D56EE1"/>
    <w:p w14:paraId="28A4BB98" w14:textId="2F7C0219" w:rsidR="00D56EE1" w:rsidRDefault="00D56EE1">
      <w:pPr>
        <w:pStyle w:val="Heading3"/>
      </w:pPr>
      <w:r>
        <w:t>Outputs</w:t>
      </w:r>
    </w:p>
    <w:p w14:paraId="43694C54" w14:textId="35E3ECE6" w:rsidR="00D56EE1" w:rsidRDefault="00D56EE1" w:rsidP="00D56EE1">
      <w:r>
        <w:t>N/A</w:t>
      </w:r>
    </w:p>
    <w:p w14:paraId="040409BA" w14:textId="29F5D3B4" w:rsidR="00D56EE1" w:rsidRDefault="00D56EE1" w:rsidP="00D56EE1"/>
    <w:p w14:paraId="56C75D88" w14:textId="395C0CA3" w:rsidR="00D56EE1" w:rsidRDefault="00D56EE1" w:rsidP="00D56EE1"/>
    <w:p w14:paraId="1B5DA814" w14:textId="7305B917" w:rsidR="00D56EE1" w:rsidRDefault="00D56EE1" w:rsidP="00D56EE1"/>
    <w:p w14:paraId="3D9A9F8A" w14:textId="6FE75875" w:rsidR="00D56EE1" w:rsidRDefault="00D56EE1" w:rsidP="00D56EE1"/>
    <w:p w14:paraId="19396CDA" w14:textId="4B11B3D9" w:rsidR="00D56EE1" w:rsidRDefault="00D56EE1" w:rsidP="00D56EE1"/>
    <w:p w14:paraId="012D5EB5" w14:textId="76BEE803" w:rsidR="00D56EE1" w:rsidRDefault="00D56EE1" w:rsidP="00D56EE1"/>
    <w:p w14:paraId="14D7A74A" w14:textId="30398073" w:rsidR="00D56EE1" w:rsidRDefault="00D56EE1" w:rsidP="00D56EE1"/>
    <w:p w14:paraId="290188F5" w14:textId="3AEFD5ED" w:rsidR="00D56EE1" w:rsidRDefault="00D56EE1" w:rsidP="00D56EE1"/>
    <w:p w14:paraId="1DEEC469" w14:textId="6BF1A56B" w:rsidR="00D56EE1" w:rsidRDefault="00D56EE1" w:rsidP="00D56EE1"/>
    <w:p w14:paraId="3063D955" w14:textId="0195553E" w:rsidR="00D56EE1" w:rsidRDefault="00D56EE1" w:rsidP="00D56EE1"/>
    <w:p w14:paraId="58F3EA50" w14:textId="2070E126" w:rsidR="00D56EE1" w:rsidRDefault="00D56EE1" w:rsidP="00D56EE1"/>
    <w:p w14:paraId="257A24D4" w14:textId="59E3B16E" w:rsidR="00D56EE1" w:rsidRDefault="00D56EE1" w:rsidP="00D56EE1"/>
    <w:p w14:paraId="56D40117" w14:textId="3F280711" w:rsidR="003D2C36" w:rsidRDefault="003D2C36">
      <w:pPr>
        <w:pStyle w:val="Heading2"/>
      </w:pPr>
      <w:bookmarkStart w:id="21" w:name="_Toc39498245"/>
      <w:r>
        <w:lastRenderedPageBreak/>
        <w:t>Blue Prism v</w:t>
      </w:r>
      <w:r w:rsidR="001800F3">
        <w:t>6.6</w:t>
      </w:r>
      <w:r>
        <w:t xml:space="preserve"> – Enable Credential</w:t>
      </w:r>
      <w:bookmarkEnd w:id="21"/>
    </w:p>
    <w:p w14:paraId="079C27D4" w14:textId="240D5C71" w:rsidR="003D2C36" w:rsidRDefault="003D2C36" w:rsidP="003D2C36">
      <w:r>
        <w:t>This process enables a credential by unchecking (if not already unchecked) the “Mark as invalid” checkbox on the Credential Details screen of a single credential.</w:t>
      </w:r>
    </w:p>
    <w:p w14:paraId="68515C3C" w14:textId="77777777" w:rsidR="003D2C36" w:rsidRPr="003D2C36" w:rsidRDefault="003D2C36" w:rsidP="003D2C36"/>
    <w:p w14:paraId="0435F5DF" w14:textId="3533CFE8" w:rsidR="003D2C36" w:rsidRDefault="003D2C36" w:rsidP="003D2C3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D2C36" w14:paraId="1F87D9C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EE254" w14:textId="77777777" w:rsidR="003D2C36" w:rsidRDefault="003D2C36" w:rsidP="00F968C8">
            <w:r>
              <w:t>Parameter</w:t>
            </w:r>
          </w:p>
        </w:tc>
        <w:tc>
          <w:tcPr>
            <w:tcW w:w="1098" w:type="dxa"/>
          </w:tcPr>
          <w:p w14:paraId="502D6CE8" w14:textId="77777777" w:rsidR="003D2C36" w:rsidRPr="00AB4A58" w:rsidRDefault="003D2C36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9B7E98E" w14:textId="77777777" w:rsidR="003D2C36" w:rsidRDefault="003D2C36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D2C36" w:rsidRPr="00C95E0A" w14:paraId="6C88861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9B3FB" w14:textId="77777777" w:rsidR="003D2C36" w:rsidRDefault="003D2C36" w:rsidP="00F968C8">
            <w:r>
              <w:t>Sign-In Credential Name</w:t>
            </w:r>
          </w:p>
        </w:tc>
        <w:tc>
          <w:tcPr>
            <w:tcW w:w="1098" w:type="dxa"/>
          </w:tcPr>
          <w:p w14:paraId="243A691F" w14:textId="77777777" w:rsidR="003D2C36" w:rsidRPr="00AB4A58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FDF81EE" w14:textId="77777777" w:rsidR="003D2C36" w:rsidRPr="00C95E0A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3D2C36" w14:paraId="4E4DD609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8CF94B" w14:textId="77777777" w:rsidR="003D2C36" w:rsidRDefault="003D2C36" w:rsidP="00F968C8">
            <w:r>
              <w:t>Sign-In Connection Name</w:t>
            </w:r>
          </w:p>
        </w:tc>
        <w:tc>
          <w:tcPr>
            <w:tcW w:w="1098" w:type="dxa"/>
          </w:tcPr>
          <w:p w14:paraId="5744A376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F3FD150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D2C36" w14:paraId="375B16C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18E75F" w14:textId="77777777" w:rsidR="003D2C36" w:rsidRDefault="003D2C36" w:rsidP="00F968C8">
            <w:r>
              <w:t>Single Sign-On</w:t>
            </w:r>
          </w:p>
        </w:tc>
        <w:tc>
          <w:tcPr>
            <w:tcW w:w="1098" w:type="dxa"/>
          </w:tcPr>
          <w:p w14:paraId="2570E1A8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768DC212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D2C36" w14:paraId="3806692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C860CBD" w14:textId="77777777" w:rsidR="003D2C36" w:rsidRDefault="003D2C36" w:rsidP="00F968C8">
            <w:r>
              <w:t>Credential Name</w:t>
            </w:r>
          </w:p>
        </w:tc>
        <w:tc>
          <w:tcPr>
            <w:tcW w:w="1098" w:type="dxa"/>
          </w:tcPr>
          <w:p w14:paraId="7DA381D4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4B893B0" w14:textId="239A7556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enabled.</w:t>
            </w:r>
          </w:p>
        </w:tc>
      </w:tr>
    </w:tbl>
    <w:p w14:paraId="1FBBBF84" w14:textId="1125E03C" w:rsidR="003D2C36" w:rsidRDefault="003D2C36" w:rsidP="003D2C36"/>
    <w:p w14:paraId="75181F22" w14:textId="77777777" w:rsidR="003D2C36" w:rsidRPr="003D2C36" w:rsidRDefault="003D2C36" w:rsidP="003D2C36"/>
    <w:p w14:paraId="0FD58904" w14:textId="15EF5036" w:rsidR="00D82376" w:rsidRDefault="00D82376">
      <w:pPr>
        <w:pStyle w:val="Heading3"/>
      </w:pPr>
      <w:r>
        <w:t>Outputs</w:t>
      </w:r>
    </w:p>
    <w:p w14:paraId="18E4EB35" w14:textId="4766B5A0" w:rsidR="00D82376" w:rsidRDefault="00D82376" w:rsidP="00D82376">
      <w:r>
        <w:t>N/A</w:t>
      </w:r>
    </w:p>
    <w:p w14:paraId="4A529B1C" w14:textId="5E154ECC" w:rsidR="00D82376" w:rsidRDefault="00D82376" w:rsidP="00D82376"/>
    <w:p w14:paraId="727CC8D7" w14:textId="3831CD0D" w:rsidR="00D82376" w:rsidRDefault="00D82376" w:rsidP="00D82376"/>
    <w:p w14:paraId="699449C1" w14:textId="78DE6FBD" w:rsidR="00D82376" w:rsidRDefault="00D82376" w:rsidP="00D82376"/>
    <w:p w14:paraId="0871A4D1" w14:textId="0ACCA2D9" w:rsidR="00D82376" w:rsidRDefault="00D82376" w:rsidP="00D82376"/>
    <w:p w14:paraId="679005CB" w14:textId="1B3B27F9" w:rsidR="00D82376" w:rsidRDefault="00D82376" w:rsidP="00D82376"/>
    <w:p w14:paraId="47792C29" w14:textId="0E9FFD49" w:rsidR="00D82376" w:rsidRDefault="00D82376" w:rsidP="00D82376"/>
    <w:p w14:paraId="2AC48B93" w14:textId="512B46C4" w:rsidR="00D82376" w:rsidRDefault="00D82376" w:rsidP="00D82376"/>
    <w:p w14:paraId="0446A82C" w14:textId="25AE40BB" w:rsidR="00D82376" w:rsidRDefault="00D82376" w:rsidP="00D82376"/>
    <w:p w14:paraId="5D84BA36" w14:textId="670B9C9B" w:rsidR="00D82376" w:rsidRDefault="00D82376" w:rsidP="00D82376"/>
    <w:p w14:paraId="4383D8A6" w14:textId="341B3930" w:rsidR="00D82376" w:rsidRDefault="00D82376" w:rsidP="00D82376"/>
    <w:p w14:paraId="136DBAF6" w14:textId="73AA1EA5" w:rsidR="00D82376" w:rsidRDefault="00D82376" w:rsidP="00D82376"/>
    <w:p w14:paraId="60669162" w14:textId="59E436BD" w:rsidR="00D82376" w:rsidRDefault="00D82376" w:rsidP="00D82376"/>
    <w:p w14:paraId="2314DE35" w14:textId="729D6028" w:rsidR="00D82376" w:rsidRDefault="00D82376" w:rsidP="00D82376"/>
    <w:p w14:paraId="1A7ED49F" w14:textId="0EAF956E" w:rsidR="00D82376" w:rsidRDefault="00D82376" w:rsidP="00D82376"/>
    <w:p w14:paraId="0104633F" w14:textId="206029E7" w:rsidR="00D82376" w:rsidRDefault="00D82376" w:rsidP="00D82376"/>
    <w:p w14:paraId="2434375F" w14:textId="023CFC30" w:rsidR="00D82376" w:rsidRDefault="00D82376" w:rsidP="00D82376"/>
    <w:p w14:paraId="78A36FE6" w14:textId="3108C46E" w:rsidR="00D82376" w:rsidRDefault="00D82376" w:rsidP="00D82376"/>
    <w:p w14:paraId="3864781E" w14:textId="0160EDAB" w:rsidR="00D82376" w:rsidRDefault="00D82376" w:rsidP="00D82376"/>
    <w:p w14:paraId="216924C1" w14:textId="146223A3" w:rsidR="00D82376" w:rsidRDefault="00F849C4">
      <w:pPr>
        <w:pStyle w:val="Heading2"/>
      </w:pPr>
      <w:bookmarkStart w:id="22" w:name="_Toc39498246"/>
      <w:r>
        <w:lastRenderedPageBreak/>
        <w:t>Blue Prism v</w:t>
      </w:r>
      <w:r w:rsidR="001800F3">
        <w:t>6.6</w:t>
      </w:r>
      <w:r>
        <w:t xml:space="preserve"> – Disable Credential</w:t>
      </w:r>
      <w:bookmarkEnd w:id="22"/>
    </w:p>
    <w:p w14:paraId="750A3AA2" w14:textId="50B49242" w:rsidR="00F849C4" w:rsidRDefault="00F849C4" w:rsidP="00F849C4">
      <w:r>
        <w:t>This process disables a credential by checking (if not already checked) the “Mark as invalid” checkbox on the Credential Details screen of a single credential.</w:t>
      </w:r>
    </w:p>
    <w:p w14:paraId="3A5BD5E7" w14:textId="77777777" w:rsidR="00F849C4" w:rsidRPr="00F849C4" w:rsidRDefault="00F849C4" w:rsidP="00F849C4"/>
    <w:p w14:paraId="05A3CBC5" w14:textId="68A335C1" w:rsidR="00F849C4" w:rsidRDefault="00F849C4" w:rsidP="00F849C4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849C4" w14:paraId="3063AF3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73A72F" w14:textId="77777777" w:rsidR="00F849C4" w:rsidRDefault="00F849C4" w:rsidP="00F968C8">
            <w:r>
              <w:t>Parameter</w:t>
            </w:r>
          </w:p>
        </w:tc>
        <w:tc>
          <w:tcPr>
            <w:tcW w:w="1098" w:type="dxa"/>
          </w:tcPr>
          <w:p w14:paraId="2CE1AFAF" w14:textId="77777777" w:rsidR="00F849C4" w:rsidRPr="00AB4A58" w:rsidRDefault="00F849C4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91D9ED8" w14:textId="77777777" w:rsidR="00F849C4" w:rsidRDefault="00F849C4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849C4" w:rsidRPr="00C95E0A" w14:paraId="69BB577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6B124" w14:textId="77777777" w:rsidR="00F849C4" w:rsidRDefault="00F849C4" w:rsidP="00F968C8">
            <w:r>
              <w:t>Sign-In Credential Name</w:t>
            </w:r>
          </w:p>
        </w:tc>
        <w:tc>
          <w:tcPr>
            <w:tcW w:w="1098" w:type="dxa"/>
          </w:tcPr>
          <w:p w14:paraId="6206A730" w14:textId="77777777" w:rsidR="00F849C4" w:rsidRPr="00AB4A58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448D90B" w14:textId="77777777" w:rsidR="00F849C4" w:rsidRPr="00C95E0A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F849C4" w14:paraId="4F241D5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1702E3" w14:textId="77777777" w:rsidR="00F849C4" w:rsidRDefault="00F849C4" w:rsidP="00F968C8">
            <w:r>
              <w:t>Sign-In Connection Name</w:t>
            </w:r>
          </w:p>
        </w:tc>
        <w:tc>
          <w:tcPr>
            <w:tcW w:w="1098" w:type="dxa"/>
          </w:tcPr>
          <w:p w14:paraId="34D6A112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8EE0AE1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849C4" w14:paraId="398919E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85CCD9" w14:textId="77777777" w:rsidR="00F849C4" w:rsidRDefault="00F849C4" w:rsidP="00F968C8">
            <w:r>
              <w:t>Single Sign-On</w:t>
            </w:r>
          </w:p>
        </w:tc>
        <w:tc>
          <w:tcPr>
            <w:tcW w:w="1098" w:type="dxa"/>
          </w:tcPr>
          <w:p w14:paraId="2310768D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9A0D145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F849C4" w14:paraId="56017A8C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4C5CE" w14:textId="77777777" w:rsidR="00F849C4" w:rsidRDefault="00F849C4" w:rsidP="00F968C8">
            <w:r>
              <w:t>Credential Name</w:t>
            </w:r>
          </w:p>
        </w:tc>
        <w:tc>
          <w:tcPr>
            <w:tcW w:w="1098" w:type="dxa"/>
          </w:tcPr>
          <w:p w14:paraId="411563D3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CA37662" w14:textId="1A2AE725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disabled.</w:t>
            </w:r>
          </w:p>
        </w:tc>
      </w:tr>
    </w:tbl>
    <w:p w14:paraId="58521EC7" w14:textId="15387AEC" w:rsidR="00F849C4" w:rsidRDefault="00F849C4" w:rsidP="00F849C4"/>
    <w:p w14:paraId="32D059EC" w14:textId="77777777" w:rsidR="00F849C4" w:rsidRPr="00F849C4" w:rsidRDefault="00F849C4" w:rsidP="00F849C4"/>
    <w:p w14:paraId="7E167052" w14:textId="63C63EE6" w:rsidR="00F849C4" w:rsidRDefault="00F849C4">
      <w:pPr>
        <w:pStyle w:val="Heading3"/>
      </w:pPr>
      <w:r>
        <w:t>Outputs</w:t>
      </w:r>
    </w:p>
    <w:p w14:paraId="4767D871" w14:textId="27B37231" w:rsidR="00F849C4" w:rsidRDefault="00F849C4" w:rsidP="00F849C4">
      <w:r>
        <w:t>N/A</w:t>
      </w:r>
    </w:p>
    <w:p w14:paraId="2A309C17" w14:textId="25E0F37A" w:rsidR="00F849C4" w:rsidRDefault="00F849C4" w:rsidP="00F849C4"/>
    <w:p w14:paraId="41E94FFC" w14:textId="2EAE4705" w:rsidR="00F849C4" w:rsidRDefault="00F849C4" w:rsidP="00F849C4"/>
    <w:p w14:paraId="6EE767CD" w14:textId="3E860D46" w:rsidR="00F849C4" w:rsidRDefault="00F849C4" w:rsidP="00F849C4"/>
    <w:p w14:paraId="37B7FC30" w14:textId="28529B66" w:rsidR="00F849C4" w:rsidRDefault="00F849C4" w:rsidP="00F849C4"/>
    <w:p w14:paraId="0420695B" w14:textId="6A767E9B" w:rsidR="00F849C4" w:rsidRDefault="00F849C4" w:rsidP="00F849C4"/>
    <w:p w14:paraId="5EE3E323" w14:textId="678DA5F5" w:rsidR="00F849C4" w:rsidRDefault="00F849C4" w:rsidP="00F849C4"/>
    <w:p w14:paraId="40248597" w14:textId="5425C6AC" w:rsidR="00F849C4" w:rsidRDefault="00F849C4" w:rsidP="00F849C4"/>
    <w:p w14:paraId="4843A600" w14:textId="66442EF5" w:rsidR="00F849C4" w:rsidRDefault="00F849C4" w:rsidP="00F849C4"/>
    <w:p w14:paraId="60CA487D" w14:textId="4B4BDB4C" w:rsidR="00F849C4" w:rsidRDefault="00F849C4" w:rsidP="00F849C4"/>
    <w:p w14:paraId="3828BE10" w14:textId="0E104248" w:rsidR="00F849C4" w:rsidRDefault="00F849C4" w:rsidP="00F849C4"/>
    <w:p w14:paraId="20CB8F29" w14:textId="3C3FEAEA" w:rsidR="00F849C4" w:rsidRDefault="00F849C4" w:rsidP="00F849C4"/>
    <w:p w14:paraId="7B23F6BC" w14:textId="2DBD816F" w:rsidR="00F849C4" w:rsidRDefault="00F849C4" w:rsidP="00F849C4"/>
    <w:p w14:paraId="5A1B51F8" w14:textId="65247E58" w:rsidR="00F849C4" w:rsidRDefault="00F849C4" w:rsidP="00F849C4"/>
    <w:p w14:paraId="440FDB59" w14:textId="2F5EB5F5" w:rsidR="00F849C4" w:rsidRDefault="00F849C4" w:rsidP="00F849C4"/>
    <w:p w14:paraId="5F773C90" w14:textId="7C5B41DE" w:rsidR="00F849C4" w:rsidRDefault="00F849C4" w:rsidP="00F849C4"/>
    <w:p w14:paraId="53FACE85" w14:textId="57D19B4F" w:rsidR="00F849C4" w:rsidRDefault="00F849C4" w:rsidP="00F849C4"/>
    <w:p w14:paraId="1F3FFB1F" w14:textId="74918A6F" w:rsidR="00F849C4" w:rsidRDefault="00F849C4" w:rsidP="00F849C4"/>
    <w:p w14:paraId="0E78AAAE" w14:textId="46388D7B" w:rsidR="00F849C4" w:rsidRDefault="00F849C4" w:rsidP="00F849C4"/>
    <w:p w14:paraId="2EBB143C" w14:textId="0F730E82" w:rsidR="00F1288F" w:rsidRDefault="00F1288F">
      <w:pPr>
        <w:pStyle w:val="Heading2"/>
      </w:pPr>
      <w:bookmarkStart w:id="23" w:name="_Toc39498247"/>
      <w:r>
        <w:lastRenderedPageBreak/>
        <w:t>Blue Prism v</w:t>
      </w:r>
      <w:r w:rsidR="001800F3">
        <w:t>6.6</w:t>
      </w:r>
      <w:r>
        <w:t xml:space="preserve"> – Delete Credential</w:t>
      </w:r>
      <w:bookmarkEnd w:id="23"/>
    </w:p>
    <w:p w14:paraId="35DA2DC7" w14:textId="258376B5" w:rsidR="00F1288F" w:rsidRDefault="005A1D2F" w:rsidP="00F1288F">
      <w:r>
        <w:t>The process deletes an existing credential in Blue Prism.</w:t>
      </w:r>
    </w:p>
    <w:p w14:paraId="3F6DD44C" w14:textId="73763994" w:rsidR="005A1D2F" w:rsidRDefault="005A1D2F" w:rsidP="00F1288F"/>
    <w:p w14:paraId="198BD808" w14:textId="77777777" w:rsidR="005A1D2F" w:rsidRPr="00F1288F" w:rsidRDefault="005A1D2F" w:rsidP="00F1288F"/>
    <w:p w14:paraId="24EB68B9" w14:textId="63733833" w:rsidR="005A1D2F" w:rsidRDefault="005A1D2F" w:rsidP="005A1D2F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A1D2F" w14:paraId="67B328BB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5C9FC0" w14:textId="77777777" w:rsidR="005A1D2F" w:rsidRDefault="005A1D2F" w:rsidP="00F968C8">
            <w:r>
              <w:t>Parameter</w:t>
            </w:r>
          </w:p>
        </w:tc>
        <w:tc>
          <w:tcPr>
            <w:tcW w:w="1098" w:type="dxa"/>
          </w:tcPr>
          <w:p w14:paraId="72697B03" w14:textId="77777777" w:rsidR="005A1D2F" w:rsidRPr="00AB4A58" w:rsidRDefault="005A1D2F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A12271" w14:textId="77777777" w:rsidR="005A1D2F" w:rsidRDefault="005A1D2F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A1D2F" w:rsidRPr="00C95E0A" w14:paraId="101F2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2E8C69" w14:textId="77777777" w:rsidR="005A1D2F" w:rsidRDefault="005A1D2F" w:rsidP="00F968C8">
            <w:r>
              <w:t>Sign-In Credential Name</w:t>
            </w:r>
          </w:p>
        </w:tc>
        <w:tc>
          <w:tcPr>
            <w:tcW w:w="1098" w:type="dxa"/>
          </w:tcPr>
          <w:p w14:paraId="17CD895D" w14:textId="77777777" w:rsidR="005A1D2F" w:rsidRPr="00AB4A58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1B79DF" w14:textId="77777777" w:rsidR="005A1D2F" w:rsidRPr="00C95E0A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5A1D2F" w14:paraId="74B61A0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5F314CA" w14:textId="77777777" w:rsidR="005A1D2F" w:rsidRDefault="005A1D2F" w:rsidP="00F968C8">
            <w:r>
              <w:t>Sign-In Connection Name</w:t>
            </w:r>
          </w:p>
        </w:tc>
        <w:tc>
          <w:tcPr>
            <w:tcW w:w="1098" w:type="dxa"/>
          </w:tcPr>
          <w:p w14:paraId="29713C8F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82D161C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5A1D2F" w14:paraId="2CE0733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120B2A" w14:textId="77777777" w:rsidR="005A1D2F" w:rsidRDefault="005A1D2F" w:rsidP="00F968C8">
            <w:r>
              <w:t>Single Sign-On</w:t>
            </w:r>
          </w:p>
        </w:tc>
        <w:tc>
          <w:tcPr>
            <w:tcW w:w="1098" w:type="dxa"/>
          </w:tcPr>
          <w:p w14:paraId="144304C8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A1B1ACF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5A1D2F" w14:paraId="68D11E1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08355" w14:textId="77777777" w:rsidR="005A1D2F" w:rsidRDefault="005A1D2F" w:rsidP="00F968C8">
            <w:r>
              <w:t>Credential Name</w:t>
            </w:r>
          </w:p>
        </w:tc>
        <w:tc>
          <w:tcPr>
            <w:tcW w:w="1098" w:type="dxa"/>
          </w:tcPr>
          <w:p w14:paraId="43AB2DDE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0B7D42" w14:textId="1C6CB995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deleted.</w:t>
            </w:r>
          </w:p>
        </w:tc>
      </w:tr>
    </w:tbl>
    <w:p w14:paraId="563FF310" w14:textId="121844DA" w:rsidR="005A1D2F" w:rsidRDefault="005A1D2F" w:rsidP="005A1D2F"/>
    <w:p w14:paraId="1081118D" w14:textId="6B338616" w:rsidR="005A1D2F" w:rsidRDefault="005A1D2F">
      <w:pPr>
        <w:pStyle w:val="Heading3"/>
      </w:pPr>
      <w:r>
        <w:t>Outputs</w:t>
      </w:r>
    </w:p>
    <w:p w14:paraId="32ABD7A7" w14:textId="1A4F95BD" w:rsidR="005A1D2F" w:rsidRDefault="005A1D2F" w:rsidP="005A1D2F">
      <w:r>
        <w:t>N/A</w:t>
      </w:r>
    </w:p>
    <w:p w14:paraId="7A303C6A" w14:textId="278A96A9" w:rsidR="005A1D2F" w:rsidRDefault="005A1D2F" w:rsidP="005A1D2F"/>
    <w:p w14:paraId="0AC29775" w14:textId="6639109C" w:rsidR="005A1D2F" w:rsidRDefault="005A1D2F" w:rsidP="005A1D2F"/>
    <w:p w14:paraId="363F17D9" w14:textId="2D82BE3E" w:rsidR="005A1D2F" w:rsidRDefault="005A1D2F" w:rsidP="005A1D2F"/>
    <w:p w14:paraId="0BC92545" w14:textId="3EA78C40" w:rsidR="005A1D2F" w:rsidRDefault="005A1D2F" w:rsidP="005A1D2F"/>
    <w:p w14:paraId="3CBC5854" w14:textId="209569A1" w:rsidR="005A1D2F" w:rsidRDefault="005A1D2F" w:rsidP="005A1D2F"/>
    <w:p w14:paraId="1F021A89" w14:textId="2EC0B377" w:rsidR="005A1D2F" w:rsidRDefault="005A1D2F" w:rsidP="005A1D2F"/>
    <w:p w14:paraId="31B1B0D3" w14:textId="08D96B44" w:rsidR="005A1D2F" w:rsidRDefault="005A1D2F" w:rsidP="005A1D2F"/>
    <w:p w14:paraId="17F4D6AA" w14:textId="26DBEBC3" w:rsidR="005A1D2F" w:rsidRDefault="005A1D2F" w:rsidP="005A1D2F"/>
    <w:p w14:paraId="5DF04D90" w14:textId="66DC7037" w:rsidR="005A1D2F" w:rsidRDefault="005A1D2F" w:rsidP="005A1D2F"/>
    <w:p w14:paraId="31C9E531" w14:textId="296A6244" w:rsidR="005A1D2F" w:rsidRDefault="005A1D2F" w:rsidP="005A1D2F"/>
    <w:p w14:paraId="71489FE5" w14:textId="0A2B0231" w:rsidR="005A1D2F" w:rsidRDefault="005A1D2F" w:rsidP="005A1D2F"/>
    <w:p w14:paraId="2EFFB7CA" w14:textId="233A9DBF" w:rsidR="005A1D2F" w:rsidRDefault="005A1D2F" w:rsidP="005A1D2F"/>
    <w:p w14:paraId="1AC2684E" w14:textId="2F28297E" w:rsidR="005A1D2F" w:rsidRDefault="005A1D2F" w:rsidP="005A1D2F"/>
    <w:p w14:paraId="32CC803F" w14:textId="6A60B093" w:rsidR="005A1D2F" w:rsidRDefault="005A1D2F" w:rsidP="005A1D2F"/>
    <w:p w14:paraId="1A62E061" w14:textId="5B952CBA" w:rsidR="005A1D2F" w:rsidRDefault="005A1D2F" w:rsidP="005A1D2F"/>
    <w:p w14:paraId="04E1BD81" w14:textId="77777777" w:rsidR="00C57333" w:rsidRPr="005A1D2F" w:rsidRDefault="00C57333" w:rsidP="005A1D2F"/>
    <w:sectPr w:rsidR="00C57333" w:rsidRPr="005A1D2F" w:rsidSect="007129E8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985" w:right="851" w:bottom="1304" w:left="851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C2D0F" w14:textId="77777777" w:rsidR="002D0CB6" w:rsidRDefault="002D0CB6" w:rsidP="00BB503B">
      <w:pPr>
        <w:spacing w:after="0"/>
      </w:pPr>
      <w:r>
        <w:separator/>
      </w:r>
    </w:p>
  </w:endnote>
  <w:endnote w:type="continuationSeparator" w:id="0">
    <w:p w14:paraId="79FE0C46" w14:textId="77777777" w:rsidR="002D0CB6" w:rsidRDefault="002D0CB6" w:rsidP="00BB50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8C3DF" w14:textId="77777777" w:rsidR="00C355DD" w:rsidRPr="00A26748" w:rsidRDefault="00C355DD" w:rsidP="00037DE7">
    <w:pPr>
      <w:pStyle w:val="Footer"/>
      <w:rPr>
        <w:color w:val="5A5A5A"/>
        <w:sz w:val="20"/>
        <w:szCs w:val="20"/>
      </w:rPr>
    </w:pPr>
    <w:r w:rsidRPr="00A26748">
      <w:rPr>
        <w:color w:val="5A5A5A"/>
        <w:sz w:val="20"/>
        <w:szCs w:val="20"/>
      </w:rPr>
      <w:ptab w:relativeTo="margin" w:alignment="center" w:leader="none"/>
    </w:r>
    <w:r w:rsidRPr="00A26748">
      <w:rPr>
        <w:color w:val="5A5A5A"/>
        <w:sz w:val="20"/>
        <w:szCs w:val="20"/>
      </w:rPr>
      <w:t>Commercial in Confidence</w:t>
    </w:r>
    <w:r w:rsidRPr="00A26748">
      <w:rPr>
        <w:color w:val="5A5A5A"/>
        <w:sz w:val="20"/>
        <w:szCs w:val="20"/>
      </w:rPr>
      <w:ptab w:relativeTo="margin" w:alignment="right" w:leader="none"/>
    </w:r>
    <w:r w:rsidRPr="00A26748">
      <w:rPr>
        <w:color w:val="5A5A5A"/>
        <w:sz w:val="20"/>
        <w:szCs w:val="20"/>
      </w:rPr>
      <w:t xml:space="preserve">Page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PAGE 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t xml:space="preserve"> of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NUMPAGES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br/>
    </w:r>
    <w:r w:rsidRPr="00A26748">
      <w:rPr>
        <w:noProof/>
        <w:color w:val="5A5A5A"/>
        <w:sz w:val="20"/>
        <w:szCs w:val="20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8F2B252" wp14:editId="61AFB9C5">
              <wp:simplePos x="0" y="0"/>
              <wp:positionH relativeFrom="margin">
                <wp:align>center</wp:align>
              </wp:positionH>
              <wp:positionV relativeFrom="page">
                <wp:posOffset>9935486</wp:posOffset>
              </wp:positionV>
              <wp:extent cx="6328800" cy="14400"/>
              <wp:effectExtent l="0" t="0" r="15875" b="2413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8800" cy="14400"/>
                      </a:xfrm>
                      <a:prstGeom prst="rect">
                        <a:avLst/>
                      </a:prstGeom>
                      <a:solidFill>
                        <a:srgbClr val="004990"/>
                      </a:solidFill>
                      <a:ln w="19050">
                        <a:solidFill>
                          <a:srgbClr val="00499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4AEC83" id="Rectangle 18" o:spid="_x0000_s1026" style="position:absolute;margin-left:0;margin-top:782.3pt;width:498.35pt;height:1.1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" fillcolor="#004990" strokecolor="#004990" strokeweight="1.5pt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0C833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For more information please contact:</w:t>
    </w:r>
  </w:p>
  <w:p w14:paraId="649D0C5D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info@blueprism.com | UK: +44 (0) 870 879 3000 | US: +1 888 757</w:t>
    </w:r>
    <w:r>
      <w:rPr>
        <w:rFonts w:ascii="Calibri" w:hAnsi="Calibri"/>
        <w:color w:val="5A5A5A"/>
      </w:rPr>
      <w:t xml:space="preserve"> </w:t>
    </w:r>
    <w:r w:rsidRPr="00F5709C">
      <w:rPr>
        <w:rFonts w:ascii="Calibri" w:hAnsi="Calibri"/>
        <w:color w:val="5A5A5A"/>
      </w:rPr>
      <w:t>7476</w:t>
    </w:r>
  </w:p>
  <w:p w14:paraId="77F042B2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b/>
        <w:color w:val="5A5A5A"/>
      </w:rPr>
    </w:pPr>
    <w:r w:rsidRPr="00F5709C">
      <w:rPr>
        <w:rFonts w:ascii="Calibri" w:hAnsi="Calibri"/>
        <w:b/>
        <w:color w:val="5A5A5A"/>
      </w:rPr>
      <w:t>www.blueprism.com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1E4B6" w14:textId="77777777" w:rsidR="002D0CB6" w:rsidRDefault="002D0CB6" w:rsidP="00BB503B">
      <w:pPr>
        <w:spacing w:after="0"/>
      </w:pPr>
      <w:r>
        <w:separator/>
      </w:r>
    </w:p>
  </w:footnote>
  <w:footnote w:type="continuationSeparator" w:id="0">
    <w:p w14:paraId="055F4C0F" w14:textId="77777777" w:rsidR="002D0CB6" w:rsidRDefault="002D0CB6" w:rsidP="00BB50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34DFA" w14:textId="77777777" w:rsidR="00C355DD" w:rsidRPr="004755F7" w:rsidRDefault="00C355DD" w:rsidP="005E1259">
    <w:pPr>
      <w:pStyle w:val="Subtitle"/>
      <w:tabs>
        <w:tab w:val="left" w:pos="8657"/>
      </w:tabs>
      <w:rPr>
        <w:caps w:val="0"/>
        <w:color w:val="auto"/>
      </w:rPr>
    </w:pPr>
    <w:r>
      <w:rPr>
        <w:noProof/>
        <w:lang w:val="en-GB" w:eastAsia="en-GB"/>
      </w:rPr>
      <w:drawing>
        <wp:anchor distT="0" distB="0" distL="114300" distR="114300" simplePos="0" relativeHeight="251672576" behindDoc="1" locked="0" layoutInCell="1" allowOverlap="1" wp14:anchorId="058ADBC0" wp14:editId="3B1D0D3F">
          <wp:simplePos x="0" y="0"/>
          <wp:positionH relativeFrom="rightMargin">
            <wp:posOffset>-1934921</wp:posOffset>
          </wp:positionH>
          <wp:positionV relativeFrom="topMargin">
            <wp:posOffset>356260</wp:posOffset>
          </wp:positionV>
          <wp:extent cx="1934399" cy="4464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Profile\Documents\_000 Templates\_2015 Office Templates\Logos\bp-logo-strap-1000x298px-RGB-6cm-423pxi_transpar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34399" cy="446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71552" behindDoc="1" locked="0" layoutInCell="1" allowOverlap="1" wp14:anchorId="64920213" wp14:editId="50668B1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228000" cy="1080000"/>
          <wp:effectExtent l="0" t="0" r="1905" b="6350"/>
          <wp:wrapNone/>
          <wp:docPr id="41" name="Picture 41" descr="D:\Profile\Desktop\BluePrism_Report_Pixelation_HeaderStrip_Th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D:\Profile\Desktop\BluePrism_Report_Pixelation_HeaderStrip_Thi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0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 w:val="0"/>
        <w:color w:val="auto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C758E" w14:textId="77777777" w:rsidR="00C355DD" w:rsidRDefault="00C355DD" w:rsidP="00332FD4">
    <w:pPr>
      <w:pStyle w:val="Header"/>
      <w:jc w:val="center"/>
    </w:pPr>
    <w:r>
      <w:rPr>
        <w:noProof/>
        <w:lang w:eastAsia="en-GB"/>
      </w:rPr>
      <w:drawing>
        <wp:anchor distT="0" distB="0" distL="114300" distR="114300" simplePos="0" relativeHeight="251673600" behindDoc="1" locked="0" layoutInCell="1" allowOverlap="1" wp14:anchorId="2D76AD6F" wp14:editId="3CE84042">
          <wp:simplePos x="0" y="0"/>
          <wp:positionH relativeFrom="margin">
            <wp:posOffset>2075476</wp:posOffset>
          </wp:positionH>
          <wp:positionV relativeFrom="page">
            <wp:posOffset>362309</wp:posOffset>
          </wp:positionV>
          <wp:extent cx="2328660" cy="7162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\Documents\Custom Office Templates\Logos and Graphics\Blue Prism Logo_PNG - Specific Sizes\Logo_wStrap_RGB_300pxi_6_6c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8660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0C81"/>
    <w:multiLevelType w:val="multilevel"/>
    <w:tmpl w:val="DDE2C00E"/>
    <w:lvl w:ilvl="0">
      <w:start w:val="1"/>
      <w:numFmt w:val="bullet"/>
      <w:pStyle w:val="BulletListBP"/>
      <w:lvlText w:val=""/>
      <w:lvlJc w:val="left"/>
      <w:pPr>
        <w:ind w:left="717" w:hanging="360"/>
      </w:pPr>
      <w:rPr>
        <w:rFonts w:ascii="Symbol" w:hAnsi="Symbol" w:hint="default"/>
        <w:color w:val="F26722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" w15:restartNumberingAfterBreak="0">
    <w:nsid w:val="1334627A"/>
    <w:multiLevelType w:val="hybridMultilevel"/>
    <w:tmpl w:val="BAEA3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008D1"/>
    <w:multiLevelType w:val="hybridMultilevel"/>
    <w:tmpl w:val="34C86CAA"/>
    <w:lvl w:ilvl="0" w:tplc="DD582A04">
      <w:start w:val="1"/>
      <w:numFmt w:val="decimal"/>
      <w:pStyle w:val="NumberedListBP"/>
      <w:lvlText w:val="%1."/>
      <w:lvlJc w:val="left"/>
      <w:pPr>
        <w:ind w:left="720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761DC"/>
    <w:multiLevelType w:val="hybridMultilevel"/>
    <w:tmpl w:val="ACB2CC88"/>
    <w:lvl w:ilvl="0" w:tplc="08585EF6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97925"/>
    <w:multiLevelType w:val="multilevel"/>
    <w:tmpl w:val="3BE8993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0086011"/>
    <w:multiLevelType w:val="hybridMultilevel"/>
    <w:tmpl w:val="88661F0C"/>
    <w:lvl w:ilvl="0" w:tplc="826CCDE4">
      <w:start w:val="1"/>
      <w:numFmt w:val="bullet"/>
      <w:pStyle w:val="BPBulletedList"/>
      <w:lvlText w:val=""/>
      <w:lvlJc w:val="left"/>
      <w:pPr>
        <w:ind w:left="720" w:hanging="360"/>
      </w:pPr>
      <w:rPr>
        <w:rFonts w:ascii="Symbol" w:hAnsi="Symbol" w:hint="default"/>
        <w:color w:val="FF4D0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701C2"/>
    <w:multiLevelType w:val="hybridMultilevel"/>
    <w:tmpl w:val="35F8D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4B1ADC"/>
    <w:multiLevelType w:val="hybridMultilevel"/>
    <w:tmpl w:val="0976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F3E64"/>
    <w:multiLevelType w:val="hybridMultilevel"/>
    <w:tmpl w:val="1AFEEF74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95B68"/>
    <w:multiLevelType w:val="hybridMultilevel"/>
    <w:tmpl w:val="D868CDD0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90BC9"/>
    <w:multiLevelType w:val="hybridMultilevel"/>
    <w:tmpl w:val="A5F67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33645"/>
    <w:multiLevelType w:val="hybridMultilevel"/>
    <w:tmpl w:val="75B86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91D11"/>
    <w:multiLevelType w:val="hybridMultilevel"/>
    <w:tmpl w:val="BE508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4F4864"/>
    <w:multiLevelType w:val="hybridMultilevel"/>
    <w:tmpl w:val="BB903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F1917"/>
    <w:multiLevelType w:val="multilevel"/>
    <w:tmpl w:val="FBA44D0A"/>
    <w:lvl w:ilvl="0">
      <w:start w:val="1"/>
      <w:numFmt w:val="bullet"/>
      <w:pStyle w:val="EnclosedBulletListegtextboxortable"/>
      <w:lvlText w:val=""/>
      <w:lvlJc w:val="left"/>
      <w:pPr>
        <w:ind w:left="417" w:hanging="360"/>
      </w:pPr>
      <w:rPr>
        <w:rFonts w:ascii="Symbol" w:hAnsi="Symbol" w:hint="default"/>
        <w:color w:val="F26624"/>
      </w:rPr>
    </w:lvl>
    <w:lvl w:ilvl="1">
      <w:start w:val="1"/>
      <w:numFmt w:val="bullet"/>
      <w:lvlText w:val="o"/>
      <w:lvlJc w:val="left"/>
      <w:pPr>
        <w:ind w:left="738" w:hanging="312"/>
      </w:pPr>
      <w:rPr>
        <w:rFonts w:ascii="Courier New" w:hAnsi="Courier New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107" w:hanging="312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476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45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14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83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321" w:hanging="312"/>
      </w:pPr>
      <w:rPr>
        <w:rFonts w:hint="default"/>
      </w:rPr>
    </w:lvl>
  </w:abstractNum>
  <w:abstractNum w:abstractNumId="17" w15:restartNumberingAfterBreak="0">
    <w:nsid w:val="775C471B"/>
    <w:multiLevelType w:val="multilevel"/>
    <w:tmpl w:val="34A4C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BE130A8"/>
    <w:multiLevelType w:val="multilevel"/>
    <w:tmpl w:val="AC220F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16"/>
  </w:num>
  <w:num w:numId="9">
    <w:abstractNumId w:val="8"/>
  </w:num>
  <w:num w:numId="10">
    <w:abstractNumId w:val="14"/>
  </w:num>
  <w:num w:numId="11">
    <w:abstractNumId w:val="10"/>
  </w:num>
  <w:num w:numId="12">
    <w:abstractNumId w:val="11"/>
  </w:num>
  <w:num w:numId="13">
    <w:abstractNumId w:val="15"/>
  </w:num>
  <w:num w:numId="14">
    <w:abstractNumId w:val="13"/>
  </w:num>
  <w:num w:numId="15">
    <w:abstractNumId w:val="9"/>
  </w:num>
  <w:num w:numId="16">
    <w:abstractNumId w:val="18"/>
  </w:num>
  <w:num w:numId="17">
    <w:abstractNumId w:val="17"/>
  </w:num>
  <w:num w:numId="18">
    <w:abstractNumId w:val="12"/>
  </w:num>
  <w:num w:numId="1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9"/>
    <w:rsid w:val="000000B2"/>
    <w:rsid w:val="000008A0"/>
    <w:rsid w:val="0000147F"/>
    <w:rsid w:val="00005905"/>
    <w:rsid w:val="000068F4"/>
    <w:rsid w:val="00013918"/>
    <w:rsid w:val="00017267"/>
    <w:rsid w:val="000212DD"/>
    <w:rsid w:val="00022AA7"/>
    <w:rsid w:val="00025E15"/>
    <w:rsid w:val="00036ED3"/>
    <w:rsid w:val="00037DE7"/>
    <w:rsid w:val="00047199"/>
    <w:rsid w:val="00052007"/>
    <w:rsid w:val="000548C1"/>
    <w:rsid w:val="000563C0"/>
    <w:rsid w:val="000624C7"/>
    <w:rsid w:val="000726BC"/>
    <w:rsid w:val="00072FC7"/>
    <w:rsid w:val="0008407D"/>
    <w:rsid w:val="00087EB0"/>
    <w:rsid w:val="00096E55"/>
    <w:rsid w:val="000A227E"/>
    <w:rsid w:val="000A2674"/>
    <w:rsid w:val="000A2BE2"/>
    <w:rsid w:val="000B01A9"/>
    <w:rsid w:val="000B1E57"/>
    <w:rsid w:val="000B77EA"/>
    <w:rsid w:val="000C047C"/>
    <w:rsid w:val="000C0CB2"/>
    <w:rsid w:val="000C2FD7"/>
    <w:rsid w:val="000C4BE3"/>
    <w:rsid w:val="000C67A6"/>
    <w:rsid w:val="000D45EC"/>
    <w:rsid w:val="000D787F"/>
    <w:rsid w:val="000E0B83"/>
    <w:rsid w:val="000F0A32"/>
    <w:rsid w:val="000F36E4"/>
    <w:rsid w:val="000F4011"/>
    <w:rsid w:val="000F435D"/>
    <w:rsid w:val="0010002C"/>
    <w:rsid w:val="00101E9E"/>
    <w:rsid w:val="001022CF"/>
    <w:rsid w:val="00104EF5"/>
    <w:rsid w:val="001159D5"/>
    <w:rsid w:val="001169D2"/>
    <w:rsid w:val="00123FFA"/>
    <w:rsid w:val="001261E4"/>
    <w:rsid w:val="001273EC"/>
    <w:rsid w:val="00127AB5"/>
    <w:rsid w:val="00132685"/>
    <w:rsid w:val="00134B6A"/>
    <w:rsid w:val="00134DE8"/>
    <w:rsid w:val="00136590"/>
    <w:rsid w:val="00140B97"/>
    <w:rsid w:val="00142850"/>
    <w:rsid w:val="00163F20"/>
    <w:rsid w:val="001644F1"/>
    <w:rsid w:val="00164E17"/>
    <w:rsid w:val="00164F48"/>
    <w:rsid w:val="0016660A"/>
    <w:rsid w:val="001800F3"/>
    <w:rsid w:val="00182760"/>
    <w:rsid w:val="00193E9C"/>
    <w:rsid w:val="00197DEB"/>
    <w:rsid w:val="001A0707"/>
    <w:rsid w:val="001B0F75"/>
    <w:rsid w:val="001B64FF"/>
    <w:rsid w:val="001C4E06"/>
    <w:rsid w:val="001C5B64"/>
    <w:rsid w:val="001C5F70"/>
    <w:rsid w:val="001C6EB4"/>
    <w:rsid w:val="001D1CAC"/>
    <w:rsid w:val="001D5813"/>
    <w:rsid w:val="001D673C"/>
    <w:rsid w:val="001E0D2F"/>
    <w:rsid w:val="001E0D85"/>
    <w:rsid w:val="001E228E"/>
    <w:rsid w:val="001E31DF"/>
    <w:rsid w:val="001F5030"/>
    <w:rsid w:val="001F7FBA"/>
    <w:rsid w:val="00200061"/>
    <w:rsid w:val="00201620"/>
    <w:rsid w:val="00220B71"/>
    <w:rsid w:val="00223A10"/>
    <w:rsid w:val="0022485E"/>
    <w:rsid w:val="002263A2"/>
    <w:rsid w:val="00233323"/>
    <w:rsid w:val="002343E4"/>
    <w:rsid w:val="00234509"/>
    <w:rsid w:val="00236C04"/>
    <w:rsid w:val="0024271B"/>
    <w:rsid w:val="00251FAD"/>
    <w:rsid w:val="00255A8D"/>
    <w:rsid w:val="00256F6F"/>
    <w:rsid w:val="00257DA1"/>
    <w:rsid w:val="00265010"/>
    <w:rsid w:val="00272990"/>
    <w:rsid w:val="00275641"/>
    <w:rsid w:val="0027607F"/>
    <w:rsid w:val="00277A35"/>
    <w:rsid w:val="002833F2"/>
    <w:rsid w:val="00292E4A"/>
    <w:rsid w:val="00294F25"/>
    <w:rsid w:val="00297EA5"/>
    <w:rsid w:val="002A15A5"/>
    <w:rsid w:val="002A4AA0"/>
    <w:rsid w:val="002A557B"/>
    <w:rsid w:val="002B113F"/>
    <w:rsid w:val="002C7CBC"/>
    <w:rsid w:val="002D0951"/>
    <w:rsid w:val="002D0CB6"/>
    <w:rsid w:val="002D6003"/>
    <w:rsid w:val="002D6934"/>
    <w:rsid w:val="002E084C"/>
    <w:rsid w:val="002E1A28"/>
    <w:rsid w:val="002E55D0"/>
    <w:rsid w:val="002F1C28"/>
    <w:rsid w:val="00302175"/>
    <w:rsid w:val="00302974"/>
    <w:rsid w:val="00322D0A"/>
    <w:rsid w:val="0032349A"/>
    <w:rsid w:val="00323DC7"/>
    <w:rsid w:val="003301AB"/>
    <w:rsid w:val="0033021A"/>
    <w:rsid w:val="00332FD4"/>
    <w:rsid w:val="00343A22"/>
    <w:rsid w:val="003475B6"/>
    <w:rsid w:val="0035267C"/>
    <w:rsid w:val="00367934"/>
    <w:rsid w:val="00370079"/>
    <w:rsid w:val="00370A2D"/>
    <w:rsid w:val="00372271"/>
    <w:rsid w:val="00372C6A"/>
    <w:rsid w:val="003763E6"/>
    <w:rsid w:val="00376F6C"/>
    <w:rsid w:val="00380252"/>
    <w:rsid w:val="0038177C"/>
    <w:rsid w:val="003859B2"/>
    <w:rsid w:val="0038635A"/>
    <w:rsid w:val="0039729B"/>
    <w:rsid w:val="003B3024"/>
    <w:rsid w:val="003B3986"/>
    <w:rsid w:val="003B43D0"/>
    <w:rsid w:val="003B7071"/>
    <w:rsid w:val="003C47D3"/>
    <w:rsid w:val="003D218A"/>
    <w:rsid w:val="003D2C36"/>
    <w:rsid w:val="003D7BB4"/>
    <w:rsid w:val="003E33A1"/>
    <w:rsid w:val="003E3F29"/>
    <w:rsid w:val="003E637F"/>
    <w:rsid w:val="003E7BEE"/>
    <w:rsid w:val="003F0C83"/>
    <w:rsid w:val="003F238B"/>
    <w:rsid w:val="003F5C3C"/>
    <w:rsid w:val="003F62B0"/>
    <w:rsid w:val="00401001"/>
    <w:rsid w:val="00402DBE"/>
    <w:rsid w:val="004041D0"/>
    <w:rsid w:val="004052BB"/>
    <w:rsid w:val="00415560"/>
    <w:rsid w:val="0041784B"/>
    <w:rsid w:val="00423A5C"/>
    <w:rsid w:val="004255CE"/>
    <w:rsid w:val="0042647E"/>
    <w:rsid w:val="004264B3"/>
    <w:rsid w:val="004318BC"/>
    <w:rsid w:val="004319A6"/>
    <w:rsid w:val="0044058B"/>
    <w:rsid w:val="004419EC"/>
    <w:rsid w:val="004562CD"/>
    <w:rsid w:val="00457434"/>
    <w:rsid w:val="004715C6"/>
    <w:rsid w:val="0047258E"/>
    <w:rsid w:val="004755F7"/>
    <w:rsid w:val="0047591D"/>
    <w:rsid w:val="00476D97"/>
    <w:rsid w:val="0048017E"/>
    <w:rsid w:val="00481D60"/>
    <w:rsid w:val="004956CD"/>
    <w:rsid w:val="004960A1"/>
    <w:rsid w:val="004B076E"/>
    <w:rsid w:val="004B3570"/>
    <w:rsid w:val="004B63D6"/>
    <w:rsid w:val="004C35F7"/>
    <w:rsid w:val="004C6EE1"/>
    <w:rsid w:val="004D0D54"/>
    <w:rsid w:val="004D1412"/>
    <w:rsid w:val="004D354E"/>
    <w:rsid w:val="004D529D"/>
    <w:rsid w:val="004F1063"/>
    <w:rsid w:val="004F7DC1"/>
    <w:rsid w:val="005005BF"/>
    <w:rsid w:val="00507AA6"/>
    <w:rsid w:val="00533877"/>
    <w:rsid w:val="005400C2"/>
    <w:rsid w:val="00543D2B"/>
    <w:rsid w:val="00544034"/>
    <w:rsid w:val="00545044"/>
    <w:rsid w:val="0054527B"/>
    <w:rsid w:val="00556070"/>
    <w:rsid w:val="00556FDD"/>
    <w:rsid w:val="005615A5"/>
    <w:rsid w:val="00562CAA"/>
    <w:rsid w:val="00564CB2"/>
    <w:rsid w:val="0056615E"/>
    <w:rsid w:val="005827F0"/>
    <w:rsid w:val="00583A10"/>
    <w:rsid w:val="00587BBA"/>
    <w:rsid w:val="005910CF"/>
    <w:rsid w:val="00592504"/>
    <w:rsid w:val="005946CA"/>
    <w:rsid w:val="005A0BF9"/>
    <w:rsid w:val="005A0CAA"/>
    <w:rsid w:val="005A1D2F"/>
    <w:rsid w:val="005A3C9C"/>
    <w:rsid w:val="005B33E5"/>
    <w:rsid w:val="005B3C74"/>
    <w:rsid w:val="005C28E1"/>
    <w:rsid w:val="005C30A2"/>
    <w:rsid w:val="005C55D0"/>
    <w:rsid w:val="005D05AD"/>
    <w:rsid w:val="005D23D0"/>
    <w:rsid w:val="005E0B6C"/>
    <w:rsid w:val="005E1259"/>
    <w:rsid w:val="005E7865"/>
    <w:rsid w:val="005E7E93"/>
    <w:rsid w:val="005F02CC"/>
    <w:rsid w:val="005F2207"/>
    <w:rsid w:val="005F2FF6"/>
    <w:rsid w:val="005F782B"/>
    <w:rsid w:val="00604298"/>
    <w:rsid w:val="0060533B"/>
    <w:rsid w:val="00606140"/>
    <w:rsid w:val="006112DD"/>
    <w:rsid w:val="00616773"/>
    <w:rsid w:val="006170BF"/>
    <w:rsid w:val="0063206C"/>
    <w:rsid w:val="0063414C"/>
    <w:rsid w:val="0064512E"/>
    <w:rsid w:val="00647A52"/>
    <w:rsid w:val="0065292E"/>
    <w:rsid w:val="00655894"/>
    <w:rsid w:val="006575A2"/>
    <w:rsid w:val="006607D0"/>
    <w:rsid w:val="0066435D"/>
    <w:rsid w:val="00670A2D"/>
    <w:rsid w:val="00673E92"/>
    <w:rsid w:val="006747C1"/>
    <w:rsid w:val="0067741A"/>
    <w:rsid w:val="00681396"/>
    <w:rsid w:val="0068237B"/>
    <w:rsid w:val="006838D8"/>
    <w:rsid w:val="006868CC"/>
    <w:rsid w:val="00686AC8"/>
    <w:rsid w:val="006A4D61"/>
    <w:rsid w:val="006A53F2"/>
    <w:rsid w:val="006A7AE3"/>
    <w:rsid w:val="006A7E20"/>
    <w:rsid w:val="006B58CD"/>
    <w:rsid w:val="006B61ED"/>
    <w:rsid w:val="006B6602"/>
    <w:rsid w:val="006B78BC"/>
    <w:rsid w:val="006C1DC8"/>
    <w:rsid w:val="006C329D"/>
    <w:rsid w:val="006C3740"/>
    <w:rsid w:val="006C4689"/>
    <w:rsid w:val="006C46B4"/>
    <w:rsid w:val="006C57D0"/>
    <w:rsid w:val="006D5196"/>
    <w:rsid w:val="006E4581"/>
    <w:rsid w:val="006F0A94"/>
    <w:rsid w:val="006F1EF9"/>
    <w:rsid w:val="006F4AEA"/>
    <w:rsid w:val="006F597C"/>
    <w:rsid w:val="00704895"/>
    <w:rsid w:val="00707A7A"/>
    <w:rsid w:val="007129E8"/>
    <w:rsid w:val="00715CB6"/>
    <w:rsid w:val="00722EE9"/>
    <w:rsid w:val="007341C3"/>
    <w:rsid w:val="00734F7F"/>
    <w:rsid w:val="007402A9"/>
    <w:rsid w:val="007467C4"/>
    <w:rsid w:val="00751BC4"/>
    <w:rsid w:val="00754AE6"/>
    <w:rsid w:val="00761664"/>
    <w:rsid w:val="00762B7F"/>
    <w:rsid w:val="00764B80"/>
    <w:rsid w:val="007664B2"/>
    <w:rsid w:val="0076654E"/>
    <w:rsid w:val="00770EB3"/>
    <w:rsid w:val="0078303D"/>
    <w:rsid w:val="00783506"/>
    <w:rsid w:val="00784940"/>
    <w:rsid w:val="00790498"/>
    <w:rsid w:val="007A5512"/>
    <w:rsid w:val="007A6636"/>
    <w:rsid w:val="007B08FE"/>
    <w:rsid w:val="007B69FE"/>
    <w:rsid w:val="007C1932"/>
    <w:rsid w:val="007C31F1"/>
    <w:rsid w:val="007C4444"/>
    <w:rsid w:val="007D2578"/>
    <w:rsid w:val="007D2F5D"/>
    <w:rsid w:val="007D7ED6"/>
    <w:rsid w:val="007E0038"/>
    <w:rsid w:val="007E1339"/>
    <w:rsid w:val="007E5A87"/>
    <w:rsid w:val="007E7DBB"/>
    <w:rsid w:val="007F5EBB"/>
    <w:rsid w:val="008052FE"/>
    <w:rsid w:val="008074D3"/>
    <w:rsid w:val="008327C3"/>
    <w:rsid w:val="00844A50"/>
    <w:rsid w:val="00846D00"/>
    <w:rsid w:val="00856210"/>
    <w:rsid w:val="008635B6"/>
    <w:rsid w:val="00870E80"/>
    <w:rsid w:val="008758A8"/>
    <w:rsid w:val="00875FE2"/>
    <w:rsid w:val="008777FC"/>
    <w:rsid w:val="00890BD3"/>
    <w:rsid w:val="0089709A"/>
    <w:rsid w:val="008A0B8E"/>
    <w:rsid w:val="008A4723"/>
    <w:rsid w:val="008C0B5F"/>
    <w:rsid w:val="008C2981"/>
    <w:rsid w:val="008C5A75"/>
    <w:rsid w:val="008C72F0"/>
    <w:rsid w:val="008D550D"/>
    <w:rsid w:val="008D6F4C"/>
    <w:rsid w:val="008E081A"/>
    <w:rsid w:val="008E2FF7"/>
    <w:rsid w:val="008F0B4D"/>
    <w:rsid w:val="008F1E52"/>
    <w:rsid w:val="008F3028"/>
    <w:rsid w:val="008F309B"/>
    <w:rsid w:val="008F5522"/>
    <w:rsid w:val="0090325F"/>
    <w:rsid w:val="009068E7"/>
    <w:rsid w:val="00907B1A"/>
    <w:rsid w:val="00911C6D"/>
    <w:rsid w:val="00916B8B"/>
    <w:rsid w:val="00917F3F"/>
    <w:rsid w:val="00921075"/>
    <w:rsid w:val="00930459"/>
    <w:rsid w:val="00931041"/>
    <w:rsid w:val="0094005E"/>
    <w:rsid w:val="0094266F"/>
    <w:rsid w:val="00947B9A"/>
    <w:rsid w:val="0098012D"/>
    <w:rsid w:val="00981476"/>
    <w:rsid w:val="00985F1E"/>
    <w:rsid w:val="00987F36"/>
    <w:rsid w:val="00987FCA"/>
    <w:rsid w:val="0099017C"/>
    <w:rsid w:val="009908D8"/>
    <w:rsid w:val="0099126E"/>
    <w:rsid w:val="00997BC4"/>
    <w:rsid w:val="009A4BCD"/>
    <w:rsid w:val="009B0FC3"/>
    <w:rsid w:val="009C0302"/>
    <w:rsid w:val="009C5196"/>
    <w:rsid w:val="009C75C4"/>
    <w:rsid w:val="009D5A5A"/>
    <w:rsid w:val="009D5F03"/>
    <w:rsid w:val="009E5FA1"/>
    <w:rsid w:val="009E6274"/>
    <w:rsid w:val="009F05AC"/>
    <w:rsid w:val="009F2542"/>
    <w:rsid w:val="009F50D3"/>
    <w:rsid w:val="00A05409"/>
    <w:rsid w:val="00A15B00"/>
    <w:rsid w:val="00A1753A"/>
    <w:rsid w:val="00A24AA7"/>
    <w:rsid w:val="00A26748"/>
    <w:rsid w:val="00A37855"/>
    <w:rsid w:val="00A37A11"/>
    <w:rsid w:val="00A456E0"/>
    <w:rsid w:val="00A5343A"/>
    <w:rsid w:val="00A54E79"/>
    <w:rsid w:val="00A557E2"/>
    <w:rsid w:val="00A55C3D"/>
    <w:rsid w:val="00A577DA"/>
    <w:rsid w:val="00A60769"/>
    <w:rsid w:val="00A71291"/>
    <w:rsid w:val="00A7309A"/>
    <w:rsid w:val="00A73A3D"/>
    <w:rsid w:val="00A74BE3"/>
    <w:rsid w:val="00A80708"/>
    <w:rsid w:val="00A83A9E"/>
    <w:rsid w:val="00A843D6"/>
    <w:rsid w:val="00A9105A"/>
    <w:rsid w:val="00A97B88"/>
    <w:rsid w:val="00A97FA8"/>
    <w:rsid w:val="00AA10BF"/>
    <w:rsid w:val="00AA2005"/>
    <w:rsid w:val="00AB1674"/>
    <w:rsid w:val="00AB3152"/>
    <w:rsid w:val="00AB3B08"/>
    <w:rsid w:val="00AB49DD"/>
    <w:rsid w:val="00AB4A58"/>
    <w:rsid w:val="00AC236C"/>
    <w:rsid w:val="00AC39BF"/>
    <w:rsid w:val="00AD4699"/>
    <w:rsid w:val="00AD5F69"/>
    <w:rsid w:val="00AD6C8C"/>
    <w:rsid w:val="00AE37B4"/>
    <w:rsid w:val="00AE5BCA"/>
    <w:rsid w:val="00AF0352"/>
    <w:rsid w:val="00AF0495"/>
    <w:rsid w:val="00AF4130"/>
    <w:rsid w:val="00B23918"/>
    <w:rsid w:val="00B26BF0"/>
    <w:rsid w:val="00B300F8"/>
    <w:rsid w:val="00B30C4E"/>
    <w:rsid w:val="00B312F1"/>
    <w:rsid w:val="00B3716C"/>
    <w:rsid w:val="00B5511A"/>
    <w:rsid w:val="00B6047A"/>
    <w:rsid w:val="00B865A9"/>
    <w:rsid w:val="00B86846"/>
    <w:rsid w:val="00B93334"/>
    <w:rsid w:val="00B95FDB"/>
    <w:rsid w:val="00BA63DE"/>
    <w:rsid w:val="00BB3DA5"/>
    <w:rsid w:val="00BB503B"/>
    <w:rsid w:val="00BB5D02"/>
    <w:rsid w:val="00BC2676"/>
    <w:rsid w:val="00BC2DA4"/>
    <w:rsid w:val="00BC3557"/>
    <w:rsid w:val="00BC5514"/>
    <w:rsid w:val="00BD131B"/>
    <w:rsid w:val="00BD3184"/>
    <w:rsid w:val="00BD3C28"/>
    <w:rsid w:val="00BD4000"/>
    <w:rsid w:val="00BD413C"/>
    <w:rsid w:val="00BE1283"/>
    <w:rsid w:val="00BE1612"/>
    <w:rsid w:val="00BE1B98"/>
    <w:rsid w:val="00BE1CF8"/>
    <w:rsid w:val="00BE2B69"/>
    <w:rsid w:val="00BF46B8"/>
    <w:rsid w:val="00C01C74"/>
    <w:rsid w:val="00C0527D"/>
    <w:rsid w:val="00C11D12"/>
    <w:rsid w:val="00C2186E"/>
    <w:rsid w:val="00C25F51"/>
    <w:rsid w:val="00C329AF"/>
    <w:rsid w:val="00C33D7E"/>
    <w:rsid w:val="00C355DD"/>
    <w:rsid w:val="00C54106"/>
    <w:rsid w:val="00C57333"/>
    <w:rsid w:val="00C62E44"/>
    <w:rsid w:val="00C63A19"/>
    <w:rsid w:val="00C6557E"/>
    <w:rsid w:val="00C678B1"/>
    <w:rsid w:val="00C67916"/>
    <w:rsid w:val="00C67D07"/>
    <w:rsid w:val="00C707A7"/>
    <w:rsid w:val="00C724DE"/>
    <w:rsid w:val="00C7350A"/>
    <w:rsid w:val="00C73BF5"/>
    <w:rsid w:val="00C7512C"/>
    <w:rsid w:val="00C760F0"/>
    <w:rsid w:val="00C86056"/>
    <w:rsid w:val="00C95E0A"/>
    <w:rsid w:val="00CA3F53"/>
    <w:rsid w:val="00CB46DA"/>
    <w:rsid w:val="00CC00A3"/>
    <w:rsid w:val="00CE67CB"/>
    <w:rsid w:val="00CE7C9C"/>
    <w:rsid w:val="00CF0D1C"/>
    <w:rsid w:val="00D03C3A"/>
    <w:rsid w:val="00D049F6"/>
    <w:rsid w:val="00D12B17"/>
    <w:rsid w:val="00D13663"/>
    <w:rsid w:val="00D14011"/>
    <w:rsid w:val="00D14ECB"/>
    <w:rsid w:val="00D321FD"/>
    <w:rsid w:val="00D327E1"/>
    <w:rsid w:val="00D36A7F"/>
    <w:rsid w:val="00D4459F"/>
    <w:rsid w:val="00D47197"/>
    <w:rsid w:val="00D47A19"/>
    <w:rsid w:val="00D50C7C"/>
    <w:rsid w:val="00D56924"/>
    <w:rsid w:val="00D5692B"/>
    <w:rsid w:val="00D56EE1"/>
    <w:rsid w:val="00D6617A"/>
    <w:rsid w:val="00D6701C"/>
    <w:rsid w:val="00D732B9"/>
    <w:rsid w:val="00D82376"/>
    <w:rsid w:val="00D86B16"/>
    <w:rsid w:val="00D95A91"/>
    <w:rsid w:val="00DA0849"/>
    <w:rsid w:val="00DA1756"/>
    <w:rsid w:val="00DA7E5B"/>
    <w:rsid w:val="00DB3908"/>
    <w:rsid w:val="00DC330F"/>
    <w:rsid w:val="00DC39B2"/>
    <w:rsid w:val="00DC5790"/>
    <w:rsid w:val="00DD121D"/>
    <w:rsid w:val="00DD4EA6"/>
    <w:rsid w:val="00DE3B38"/>
    <w:rsid w:val="00DE7775"/>
    <w:rsid w:val="00DF6906"/>
    <w:rsid w:val="00DF6AE7"/>
    <w:rsid w:val="00E0285B"/>
    <w:rsid w:val="00E120D9"/>
    <w:rsid w:val="00E13BB2"/>
    <w:rsid w:val="00E17FF8"/>
    <w:rsid w:val="00E2126C"/>
    <w:rsid w:val="00E21E48"/>
    <w:rsid w:val="00E31FEB"/>
    <w:rsid w:val="00E3227C"/>
    <w:rsid w:val="00E402D9"/>
    <w:rsid w:val="00E437D8"/>
    <w:rsid w:val="00E509C6"/>
    <w:rsid w:val="00E5172C"/>
    <w:rsid w:val="00E52CA5"/>
    <w:rsid w:val="00E559C8"/>
    <w:rsid w:val="00E632A6"/>
    <w:rsid w:val="00E63EAC"/>
    <w:rsid w:val="00E652D2"/>
    <w:rsid w:val="00E84218"/>
    <w:rsid w:val="00E87420"/>
    <w:rsid w:val="00E905DB"/>
    <w:rsid w:val="00E90983"/>
    <w:rsid w:val="00E9424A"/>
    <w:rsid w:val="00E976DA"/>
    <w:rsid w:val="00EA08F4"/>
    <w:rsid w:val="00EA2CE8"/>
    <w:rsid w:val="00EB6DCD"/>
    <w:rsid w:val="00EC5B46"/>
    <w:rsid w:val="00EC7DE3"/>
    <w:rsid w:val="00EC7FA2"/>
    <w:rsid w:val="00EE2168"/>
    <w:rsid w:val="00EE2639"/>
    <w:rsid w:val="00EE2DAE"/>
    <w:rsid w:val="00F1288F"/>
    <w:rsid w:val="00F15A0F"/>
    <w:rsid w:val="00F15D5E"/>
    <w:rsid w:val="00F22149"/>
    <w:rsid w:val="00F23B16"/>
    <w:rsid w:val="00F33AA8"/>
    <w:rsid w:val="00F368F0"/>
    <w:rsid w:val="00F467BF"/>
    <w:rsid w:val="00F5044C"/>
    <w:rsid w:val="00F5225A"/>
    <w:rsid w:val="00F5709C"/>
    <w:rsid w:val="00F6283D"/>
    <w:rsid w:val="00F62DEA"/>
    <w:rsid w:val="00F63C6C"/>
    <w:rsid w:val="00F65138"/>
    <w:rsid w:val="00F70FEF"/>
    <w:rsid w:val="00F725F8"/>
    <w:rsid w:val="00F74292"/>
    <w:rsid w:val="00F74C0F"/>
    <w:rsid w:val="00F75224"/>
    <w:rsid w:val="00F844B3"/>
    <w:rsid w:val="00F848C1"/>
    <w:rsid w:val="00F849C4"/>
    <w:rsid w:val="00F8544F"/>
    <w:rsid w:val="00F85BB1"/>
    <w:rsid w:val="00F92122"/>
    <w:rsid w:val="00F94403"/>
    <w:rsid w:val="00FA662D"/>
    <w:rsid w:val="00FB19E6"/>
    <w:rsid w:val="00FB46E5"/>
    <w:rsid w:val="00FD11AB"/>
    <w:rsid w:val="00FD7A78"/>
    <w:rsid w:val="00FE2AE7"/>
    <w:rsid w:val="00FE367C"/>
    <w:rsid w:val="00FE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575FB"/>
  <w15:chartTrackingRefBased/>
  <w15:docId w15:val="{3392B6E3-59F2-4F22-B51E-C7AE9CF1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6E55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BB2"/>
    <w:pPr>
      <w:keepNext/>
      <w:keepLines/>
      <w:numPr>
        <w:numId w:val="6"/>
      </w:numPr>
      <w:spacing w:before="360" w:after="0"/>
      <w:outlineLvl w:val="0"/>
    </w:pPr>
    <w:rPr>
      <w:rFonts w:ascii="Calibri" w:eastAsiaTheme="majorEastAsia" w:hAnsi="Calibri" w:cstheme="majorBidi"/>
      <w:color w:val="5A5A5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0C2"/>
    <w:pPr>
      <w:keepNext/>
      <w:keepLines/>
      <w:numPr>
        <w:ilvl w:val="1"/>
        <w:numId w:val="6"/>
      </w:numPr>
      <w:spacing w:before="40" w:after="0"/>
      <w:outlineLvl w:val="1"/>
    </w:pPr>
    <w:rPr>
      <w:rFonts w:ascii="Calibri" w:eastAsiaTheme="majorEastAsia" w:hAnsi="Calibri" w:cstheme="majorBidi"/>
      <w:color w:val="0F4B8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0C2"/>
    <w:pPr>
      <w:keepNext/>
      <w:keepLines/>
      <w:numPr>
        <w:ilvl w:val="2"/>
        <w:numId w:val="6"/>
      </w:numPr>
      <w:spacing w:before="40" w:after="0"/>
      <w:ind w:left="851" w:hanging="851"/>
      <w:outlineLvl w:val="2"/>
    </w:pPr>
    <w:rPr>
      <w:rFonts w:ascii="Calibri" w:eastAsiaTheme="majorEastAsia" w:hAnsi="Calibri" w:cstheme="majorBidi"/>
      <w:color w:val="0F7DC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00C2"/>
    <w:pPr>
      <w:keepNext/>
      <w:keepLines/>
      <w:numPr>
        <w:ilvl w:val="3"/>
        <w:numId w:val="6"/>
      </w:numPr>
      <w:spacing w:before="40" w:after="0"/>
      <w:ind w:left="1134" w:hanging="1134"/>
      <w:outlineLvl w:val="3"/>
    </w:pPr>
    <w:rPr>
      <w:rFonts w:asciiTheme="minorHAnsi" w:eastAsiaTheme="majorEastAsia" w:hAnsiTheme="minorHAnsi" w:cstheme="majorBidi"/>
      <w:iCs/>
      <w:color w:val="0F7DC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00C2"/>
    <w:pPr>
      <w:keepNext/>
      <w:keepLines/>
      <w:numPr>
        <w:ilvl w:val="4"/>
        <w:numId w:val="6"/>
      </w:numPr>
      <w:spacing w:before="40" w:after="0"/>
      <w:ind w:left="1276" w:hanging="1276"/>
      <w:outlineLvl w:val="4"/>
    </w:pPr>
    <w:rPr>
      <w:rFonts w:ascii="Calibri" w:eastAsiaTheme="majorEastAsia" w:hAnsi="Calibri" w:cstheme="majorBidi"/>
      <w:color w:val="0F7DC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00C2"/>
    <w:pPr>
      <w:keepNext/>
      <w:keepLines/>
      <w:numPr>
        <w:ilvl w:val="5"/>
        <w:numId w:val="6"/>
      </w:numPr>
      <w:spacing w:before="40" w:after="0"/>
      <w:ind w:left="1418" w:hanging="1418"/>
      <w:outlineLvl w:val="5"/>
    </w:pPr>
    <w:rPr>
      <w:rFonts w:asciiTheme="minorHAnsi" w:eastAsiaTheme="majorEastAsia" w:hAnsiTheme="minorHAnsi" w:cstheme="majorBidi"/>
      <w:color w:val="0F4B8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0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F4B8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B2"/>
    <w:rPr>
      <w:rFonts w:ascii="Calibri" w:eastAsiaTheme="majorEastAsia" w:hAnsi="Calibri" w:cstheme="majorBidi"/>
      <w:color w:val="5A5A5A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0D787F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5400C2"/>
    <w:rPr>
      <w:rFonts w:ascii="Calibri" w:eastAsiaTheme="majorEastAsia" w:hAnsi="Calibri" w:cstheme="majorBidi"/>
      <w:color w:val="0F4B8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0C2"/>
    <w:rPr>
      <w:rFonts w:ascii="Calibri" w:eastAsiaTheme="majorEastAsia" w:hAnsi="Calibri" w:cstheme="majorBidi"/>
      <w:color w:val="0F7DC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00C2"/>
    <w:rPr>
      <w:rFonts w:asciiTheme="minorHAnsi" w:eastAsiaTheme="majorEastAsia" w:hAnsiTheme="minorHAnsi" w:cstheme="majorBidi"/>
      <w:iCs/>
      <w:color w:val="0F7DC2"/>
      <w:sz w:val="24"/>
    </w:rPr>
  </w:style>
  <w:style w:type="table" w:styleId="TableGrid">
    <w:name w:val="Table Grid"/>
    <w:basedOn w:val="TableNormal"/>
    <w:uiPriority w:val="39"/>
    <w:rsid w:val="005F2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193E9C"/>
    <w:pPr>
      <w:tabs>
        <w:tab w:val="decimal" w:pos="360"/>
      </w:tabs>
      <w:spacing w:after="200" w:line="276" w:lineRule="auto"/>
    </w:pPr>
    <w:rPr>
      <w:rFonts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193E9C"/>
    <w:pPr>
      <w:spacing w:after="0"/>
    </w:pPr>
    <w:rPr>
      <w:rFonts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E9C"/>
    <w:rPr>
      <w:rFonts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93E9C"/>
    <w:rPr>
      <w:i/>
      <w:iCs/>
    </w:rPr>
  </w:style>
  <w:style w:type="table" w:styleId="LightShading-Accent1">
    <w:name w:val="Light Shading Accent 1"/>
    <w:basedOn w:val="TableNormal"/>
    <w:uiPriority w:val="60"/>
    <w:rsid w:val="00193E9C"/>
    <w:pPr>
      <w:spacing w:after="0" w:line="240" w:lineRule="auto"/>
    </w:pPr>
    <w:rPr>
      <w:color w:val="2E74B5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400C2"/>
    <w:pPr>
      <w:spacing w:after="0"/>
      <w:contextualSpacing/>
    </w:pPr>
    <w:rPr>
      <w:rFonts w:ascii="Calibri" w:eastAsiaTheme="majorEastAsia" w:hAnsi="Calibri" w:cstheme="majorBidi"/>
      <w:color w:val="0F7DC2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0C2"/>
    <w:rPr>
      <w:rFonts w:ascii="Calibri" w:eastAsiaTheme="majorEastAsia" w:hAnsi="Calibri" w:cstheme="majorBidi"/>
      <w:color w:val="0F7DC2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210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1075"/>
    <w:rPr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C2"/>
    <w:pPr>
      <w:numPr>
        <w:ilvl w:val="1"/>
      </w:numPr>
    </w:pPr>
    <w:rPr>
      <w:rFonts w:ascii="Calibri" w:hAnsi="Calibri" w:cs="Times New Roman"/>
      <w:caps/>
      <w:color w:val="0F4B8F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0C2"/>
    <w:rPr>
      <w:rFonts w:ascii="Calibri" w:hAnsi="Calibri" w:cs="Times New Roman"/>
      <w:caps/>
      <w:color w:val="0F4B8F"/>
      <w:sz w:val="3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3BB2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15E"/>
    <w:pPr>
      <w:tabs>
        <w:tab w:val="left" w:pos="426"/>
        <w:tab w:val="right" w:leader="dot" w:pos="10194"/>
      </w:tabs>
      <w:spacing w:after="100"/>
    </w:pPr>
    <w:rPr>
      <w:noProof/>
      <w:color w:val="004990"/>
    </w:rPr>
  </w:style>
  <w:style w:type="paragraph" w:styleId="TOC2">
    <w:name w:val="toc 2"/>
    <w:basedOn w:val="Normal"/>
    <w:next w:val="Normal"/>
    <w:autoRedefine/>
    <w:uiPriority w:val="39"/>
    <w:unhideWhenUsed/>
    <w:rsid w:val="0056615E"/>
    <w:pPr>
      <w:tabs>
        <w:tab w:val="left" w:pos="851"/>
        <w:tab w:val="right" w:leader="dot" w:pos="10194"/>
      </w:tabs>
      <w:spacing w:after="100"/>
      <w:ind w:left="220"/>
    </w:pPr>
    <w:rPr>
      <w:noProof/>
      <w:color w:val="007CC3"/>
    </w:rPr>
  </w:style>
  <w:style w:type="paragraph" w:styleId="TOC3">
    <w:name w:val="toc 3"/>
    <w:basedOn w:val="Normal"/>
    <w:next w:val="Normal"/>
    <w:autoRedefine/>
    <w:uiPriority w:val="39"/>
    <w:unhideWhenUsed/>
    <w:rsid w:val="009210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07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3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D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D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D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DC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D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03B"/>
  </w:style>
  <w:style w:type="paragraph" w:styleId="Footer">
    <w:name w:val="footer"/>
    <w:basedOn w:val="Normal"/>
    <w:link w:val="Foot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03B"/>
  </w:style>
  <w:style w:type="character" w:styleId="PlaceholderText">
    <w:name w:val="Placeholder Text"/>
    <w:basedOn w:val="DefaultParagraphFont"/>
    <w:uiPriority w:val="99"/>
    <w:semiHidden/>
    <w:rsid w:val="00BB503B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D4719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5400C2"/>
    <w:rPr>
      <w:rFonts w:ascii="Calibri" w:eastAsiaTheme="majorEastAsia" w:hAnsi="Calibri" w:cstheme="majorBidi"/>
      <w:color w:val="0F7DC2"/>
    </w:rPr>
  </w:style>
  <w:style w:type="paragraph" w:styleId="Revision">
    <w:name w:val="Revision"/>
    <w:hidden/>
    <w:uiPriority w:val="99"/>
    <w:semiHidden/>
    <w:rsid w:val="00A71291"/>
    <w:pPr>
      <w:spacing w:after="0" w:line="240" w:lineRule="auto"/>
    </w:pPr>
  </w:style>
  <w:style w:type="table" w:customStyle="1" w:styleId="BluePrismDarkBorder-Accent1">
    <w:name w:val="Blue Prism Dark Border - Accent 1"/>
    <w:basedOn w:val="LightShading-Accent1"/>
    <w:uiPriority w:val="99"/>
    <w:rsid w:val="00302974"/>
    <w:rPr>
      <w:color w:val="auto"/>
    </w:rPr>
    <w:tblPr>
      <w:tblBorders>
        <w:top w:val="single" w:sz="4" w:space="0" w:color="DEEAF6" w:themeColor="accent1" w:themeTint="33"/>
        <w:left w:val="single" w:sz="4" w:space="0" w:color="DEEAF6" w:themeColor="accent1" w:themeTint="33"/>
        <w:bottom w:val="single" w:sz="4" w:space="0" w:color="DEEAF6" w:themeColor="accent1" w:themeTint="33"/>
        <w:right w:val="single" w:sz="4" w:space="0" w:color="DEEAF6" w:themeColor="accent1" w:themeTint="33"/>
        <w:insideH w:val="single" w:sz="4" w:space="0" w:color="DEEAF6" w:themeColor="accent1" w:themeTint="33"/>
        <w:insideV w:val="single" w:sz="4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4B8F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LightBorder-Accent1">
    <w:name w:val="Blue Prism Light Border - Accent 1"/>
    <w:basedOn w:val="LightShading-Accent1"/>
    <w:uiPriority w:val="99"/>
    <w:rsid w:val="001169D2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qFormat/>
    <w:rsid w:val="004715C6"/>
    <w:rPr>
      <w:sz w:val="18"/>
    </w:rPr>
  </w:style>
  <w:style w:type="paragraph" w:customStyle="1" w:styleId="BPBulletedList">
    <w:name w:val="BP Bulleted List"/>
    <w:basedOn w:val="ListParagraph"/>
    <w:next w:val="ListParagraph"/>
    <w:link w:val="BPBulletedListChar"/>
    <w:rsid w:val="00BB3DA5"/>
    <w:pPr>
      <w:numPr>
        <w:numId w:val="2"/>
      </w:numPr>
    </w:pPr>
  </w:style>
  <w:style w:type="character" w:customStyle="1" w:styleId="LegalChar">
    <w:name w:val="Legal Char"/>
    <w:basedOn w:val="DefaultParagraphFont"/>
    <w:link w:val="Legal"/>
    <w:rsid w:val="004715C6"/>
    <w:rPr>
      <w:sz w:val="18"/>
    </w:rPr>
  </w:style>
  <w:style w:type="character" w:customStyle="1" w:styleId="BPBulletedListChar">
    <w:name w:val="BP Bulleted List Char"/>
    <w:basedOn w:val="DefaultParagraphFont"/>
    <w:link w:val="BPBulletedList"/>
    <w:rsid w:val="00BB3DA5"/>
  </w:style>
  <w:style w:type="character" w:customStyle="1" w:styleId="Heading6Char">
    <w:name w:val="Heading 6 Char"/>
    <w:basedOn w:val="DefaultParagraphFont"/>
    <w:link w:val="Heading6"/>
    <w:uiPriority w:val="9"/>
    <w:rsid w:val="005400C2"/>
    <w:rPr>
      <w:rFonts w:asciiTheme="minorHAnsi" w:eastAsiaTheme="majorEastAsia" w:hAnsiTheme="minorHAnsi" w:cstheme="majorBidi"/>
      <w:color w:val="0F4B8F"/>
    </w:rPr>
  </w:style>
  <w:style w:type="paragraph" w:customStyle="1" w:styleId="EnclosedNumberedListegtextboxortable">
    <w:name w:val="Enclosed Numbered List (e.g. textbox or table)"/>
    <w:basedOn w:val="ListParagraph"/>
    <w:link w:val="EnclosedNumberedListegtextboxortableChar"/>
    <w:qFormat/>
    <w:rsid w:val="006838D8"/>
    <w:pPr>
      <w:numPr>
        <w:numId w:val="1"/>
      </w:numPr>
      <w:spacing w:before="120"/>
    </w:pPr>
    <w:rPr>
      <w:color w:val="000000" w:themeColor="text1"/>
      <w:sz w:val="20"/>
      <w:szCs w:val="20"/>
    </w:rPr>
  </w:style>
  <w:style w:type="paragraph" w:customStyle="1" w:styleId="NumberedListBP">
    <w:name w:val="Numbered List (BP)"/>
    <w:basedOn w:val="ListParagraph"/>
    <w:link w:val="NumberedListBPChar"/>
    <w:qFormat/>
    <w:rsid w:val="006838D8"/>
    <w:pPr>
      <w:numPr>
        <w:numId w:val="3"/>
      </w:numPr>
    </w:pPr>
    <w:rPr>
      <w:noProof/>
      <w:lang w:eastAsia="en-GB"/>
    </w:rPr>
  </w:style>
  <w:style w:type="character" w:customStyle="1" w:styleId="ListParagraphChar">
    <w:name w:val="List Paragraph Char"/>
    <w:basedOn w:val="DefaultParagraphFont"/>
    <w:link w:val="ListParagraph"/>
    <w:rsid w:val="000C047C"/>
  </w:style>
  <w:style w:type="character" w:customStyle="1" w:styleId="EnclosedNumberedListegtextboxortableChar">
    <w:name w:val="Enclosed Numbered List (e.g. textbox or table) Char"/>
    <w:basedOn w:val="ListParagraphChar"/>
    <w:link w:val="EnclosedNumberedListegtextboxortable"/>
    <w:rsid w:val="000C047C"/>
    <w:rPr>
      <w:color w:val="000000" w:themeColor="text1"/>
      <w:sz w:val="20"/>
      <w:szCs w:val="20"/>
    </w:rPr>
  </w:style>
  <w:style w:type="paragraph" w:customStyle="1" w:styleId="Bullet">
    <w:name w:val="Bullet"/>
    <w:basedOn w:val="Normal"/>
    <w:link w:val="BulletChar"/>
    <w:rsid w:val="000C047C"/>
    <w:pPr>
      <w:numPr>
        <w:numId w:val="4"/>
      </w:numPr>
    </w:pPr>
  </w:style>
  <w:style w:type="character" w:customStyle="1" w:styleId="NumberedListBPChar">
    <w:name w:val="Numbered List (BP) Char"/>
    <w:basedOn w:val="ListParagraphChar"/>
    <w:link w:val="NumberedListBP"/>
    <w:rsid w:val="000C047C"/>
    <w:rPr>
      <w:noProof/>
      <w:lang w:eastAsia="en-GB"/>
    </w:rPr>
  </w:style>
  <w:style w:type="paragraph" w:customStyle="1" w:styleId="BulletList">
    <w:name w:val="Bullet List"/>
    <w:basedOn w:val="NumberedListBP"/>
    <w:link w:val="BulletListChar"/>
    <w:rsid w:val="00F467BF"/>
    <w:pPr>
      <w:numPr>
        <w:numId w:val="5"/>
      </w:numPr>
      <w:ind w:left="709" w:hanging="284"/>
    </w:pPr>
  </w:style>
  <w:style w:type="paragraph" w:customStyle="1" w:styleId="BulletListBP">
    <w:name w:val="Bullet List (BP)"/>
    <w:basedOn w:val="NumberedListBP"/>
    <w:link w:val="BulletListBPChar"/>
    <w:qFormat/>
    <w:rsid w:val="005400C2"/>
    <w:pPr>
      <w:numPr>
        <w:numId w:val="7"/>
      </w:numPr>
    </w:pPr>
  </w:style>
  <w:style w:type="character" w:customStyle="1" w:styleId="BulletChar">
    <w:name w:val="Bullet Char"/>
    <w:basedOn w:val="DefaultParagraphFont"/>
    <w:link w:val="Bullet"/>
    <w:rsid w:val="000C047C"/>
  </w:style>
  <w:style w:type="character" w:customStyle="1" w:styleId="BulletListChar">
    <w:name w:val="Bullet List Char"/>
    <w:basedOn w:val="BulletChar"/>
    <w:link w:val="BulletList"/>
    <w:rsid w:val="00F467BF"/>
    <w:rPr>
      <w:noProof/>
      <w:lang w:eastAsia="en-GB"/>
    </w:rPr>
  </w:style>
  <w:style w:type="character" w:customStyle="1" w:styleId="BulletListBPChar">
    <w:name w:val="Bullet List (BP) Char"/>
    <w:basedOn w:val="NumberedListBPChar"/>
    <w:link w:val="BulletListBP"/>
    <w:rsid w:val="00F467BF"/>
    <w:rPr>
      <w:noProof/>
      <w:lang w:eastAsia="en-GB"/>
    </w:rPr>
  </w:style>
  <w:style w:type="paragraph" w:customStyle="1" w:styleId="EnclosedBulletListegtextboxortable">
    <w:name w:val="Enclosed Bullet List (e.g. textbox or table)"/>
    <w:basedOn w:val="EnclosedNumberedListegtextboxortable"/>
    <w:link w:val="EnclosedBulletListegtextboxortableChar"/>
    <w:qFormat/>
    <w:rsid w:val="006838D8"/>
    <w:pPr>
      <w:numPr>
        <w:numId w:val="8"/>
      </w:numPr>
      <w:spacing w:before="40" w:after="40"/>
    </w:pPr>
  </w:style>
  <w:style w:type="character" w:customStyle="1" w:styleId="EnclosedBulletListegtextboxortableChar">
    <w:name w:val="Enclosed Bullet List (e.g. textbox or table) Char"/>
    <w:basedOn w:val="EnclosedNumberedListegtextboxortableChar"/>
    <w:link w:val="EnclosedBulletListegtextboxortable"/>
    <w:rsid w:val="00E21E48"/>
    <w:rPr>
      <w:color w:val="000000" w:themeColor="text1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0C2"/>
    <w:rPr>
      <w:rFonts w:asciiTheme="majorHAnsi" w:eastAsiaTheme="majorEastAsia" w:hAnsiTheme="majorHAnsi" w:cstheme="majorBidi"/>
      <w:i/>
      <w:iCs/>
      <w:color w:val="0F4B8F"/>
    </w:rPr>
  </w:style>
  <w:style w:type="paragraph" w:customStyle="1" w:styleId="EnclosedText">
    <w:name w:val="Enclosed Text"/>
    <w:basedOn w:val="Normal"/>
    <w:link w:val="EnclosedTextChar"/>
    <w:qFormat/>
    <w:rsid w:val="00890BD3"/>
    <w:pPr>
      <w:spacing w:after="80"/>
    </w:pPr>
    <w:rPr>
      <w:sz w:val="20"/>
    </w:rPr>
  </w:style>
  <w:style w:type="character" w:customStyle="1" w:styleId="EnclosedTextChar">
    <w:name w:val="Enclosed Text Char"/>
    <w:basedOn w:val="DefaultParagraphFont"/>
    <w:link w:val="EnclosedText"/>
    <w:rsid w:val="00890BD3"/>
    <w:rPr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4F7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234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5641"/>
    <w:rPr>
      <w:color w:val="954F72" w:themeColor="followedHyperlink"/>
      <w:u w:val="single"/>
    </w:rPr>
  </w:style>
  <w:style w:type="table" w:customStyle="1" w:styleId="BluePrismLightBorder-Accent11">
    <w:name w:val="Blue Prism Light Border - Accent 11"/>
    <w:basedOn w:val="LightShading-Accent1"/>
    <w:uiPriority w:val="99"/>
    <w:rsid w:val="008D6F4C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%20Lowe\Downloads\Blue_Prism_Long_Report_Numbered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800DE347840C88CEBD644E782B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5FC2C-42AC-4F61-A9E6-A3D2954B99B3}"/>
      </w:docPartPr>
      <w:docPartBody>
        <w:p w:rsidR="00CE1AF2" w:rsidRDefault="00275E14">
          <w:pPr>
            <w:pStyle w:val="5FE800DE347840C88CEBD644E782B1F3"/>
          </w:pPr>
          <w:r w:rsidRPr="002239DB">
            <w:rPr>
              <w:rStyle w:val="PlaceholderText"/>
            </w:rPr>
            <w:t>[Category]</w:t>
          </w:r>
        </w:p>
      </w:docPartBody>
    </w:docPart>
    <w:docPart>
      <w:docPartPr>
        <w:name w:val="AEBDA4B809B94997A048D9C41EF4D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CF278-72EB-467E-9A50-CE47AB491BA5}"/>
      </w:docPartPr>
      <w:docPartBody>
        <w:p w:rsidR="00CE1AF2" w:rsidRDefault="00275E14">
          <w:pPr>
            <w:pStyle w:val="AEBDA4B809B94997A048D9C41EF4D17E"/>
          </w:pPr>
          <w:r w:rsidRPr="00F64D01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4"/>
    <w:rsid w:val="00041491"/>
    <w:rsid w:val="000656F2"/>
    <w:rsid w:val="001D48A3"/>
    <w:rsid w:val="00275E14"/>
    <w:rsid w:val="00320B76"/>
    <w:rsid w:val="00443919"/>
    <w:rsid w:val="004D5576"/>
    <w:rsid w:val="00631AA5"/>
    <w:rsid w:val="00A15FEC"/>
    <w:rsid w:val="00C2766E"/>
    <w:rsid w:val="00C32D16"/>
    <w:rsid w:val="00C7167B"/>
    <w:rsid w:val="00CA7A87"/>
    <w:rsid w:val="00CE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E800DE347840C88CEBD644E782B1F3">
    <w:name w:val="5FE800DE347840C88CEBD644E782B1F3"/>
  </w:style>
  <w:style w:type="paragraph" w:customStyle="1" w:styleId="AEBDA4B809B94997A048D9C41EF4D17E">
    <w:name w:val="AEBDA4B809B94997A048D9C41EF4D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>
            <a:lumMod val="95000"/>
          </a:schemeClr>
        </a:solidFill>
        <a:ln w="9525">
          <a:solidFill>
            <a:srgbClr val="0F4B8F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7EEA2-EB6C-4C69-837F-695470932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Blue_Prism_Long_Report_Numbered (1).dotx</Template>
  <TotalTime>546</TotalTime>
  <Pages>53</Pages>
  <Words>4497</Words>
  <Characters>25635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Prism Credential Manager for SailPoint</vt:lpstr>
    </vt:vector>
  </TitlesOfParts>
  <Company>Blue Prism</Company>
  <LinksUpToDate>false</LinksUpToDate>
  <CharactersWithSpaces>30072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Prism Utility</dc:title>
  <dc:subject/>
  <dc:creator>Michael Lowe</dc:creator>
  <cp:keywords>Version: 1.0 for Blue Prism v6.6</cp:keywords>
  <dc:description/>
  <cp:lastModifiedBy>Charles Kovacs</cp:lastModifiedBy>
  <cp:revision>242</cp:revision>
  <cp:lastPrinted>2020-01-14T19:56:00Z</cp:lastPrinted>
  <dcterms:created xsi:type="dcterms:W3CDTF">2019-07-11T01:47:00Z</dcterms:created>
  <dcterms:modified xsi:type="dcterms:W3CDTF">2020-05-12T21:00:00Z</dcterms:modified>
  <cp:category>Integration GUIDE</cp:category>
</cp:coreProperties>
</file>